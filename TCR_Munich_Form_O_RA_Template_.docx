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34" w:type="dxa"/>
        <w:tblLook w:val="04A0" w:firstRow="1" w:lastRow="0" w:firstColumn="1" w:lastColumn="0" w:noHBand="0" w:noVBand="1"/>
      </w:tblPr>
      <w:tblGrid>
        <w:gridCol w:w="9214"/>
        <w:gridCol w:w="1560"/>
      </w:tblGrid>
      <w:tr w:rsidR="004A3748" w14:paraId="56F88247" w14:textId="77777777" w:rsidTr="00322052">
        <w:trPr>
          <w:trHeight w:val="1266"/>
        </w:trPr>
        <w:tc>
          <w:tcPr>
            <w:tcW w:w="9214" w:type="dxa"/>
            <w:vAlign w:val="center"/>
          </w:tcPr>
          <w:p w14:paraId="03123057" w14:textId="77777777" w:rsidR="004A3748" w:rsidRDefault="004A3748" w:rsidP="00322052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MARLBOROUGH COLLEGE</w:t>
            </w:r>
          </w:p>
          <w:p w14:paraId="6BD51B52" w14:textId="77777777" w:rsidR="004A3748" w:rsidRPr="00A32E09" w:rsidRDefault="004A3748" w:rsidP="004A374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FORM O – RISK ASSESSMENT FOR OVERNIGHT TRIPS</w:t>
            </w:r>
          </w:p>
        </w:tc>
        <w:tc>
          <w:tcPr>
            <w:tcW w:w="1560" w:type="dxa"/>
            <w:vAlign w:val="center"/>
          </w:tcPr>
          <w:p w14:paraId="69860EF3" w14:textId="77777777" w:rsidR="004A3748" w:rsidRPr="00984570" w:rsidRDefault="004A3748" w:rsidP="00322052">
            <w:pPr>
              <w:tabs>
                <w:tab w:val="center" w:pos="4153"/>
                <w:tab w:val="right" w:pos="8306"/>
              </w:tabs>
              <w:jc w:val="center"/>
              <w:rPr>
                <w:b/>
                <w:sz w:val="32"/>
                <w:szCs w:val="32"/>
              </w:rPr>
            </w:pPr>
            <w:r w:rsidRPr="00984570">
              <w:rPr>
                <w:b/>
                <w:noProof/>
                <w:sz w:val="32"/>
                <w:szCs w:val="32"/>
              </w:rPr>
              <w:drawing>
                <wp:inline distT="0" distB="0" distL="0" distR="0" wp14:anchorId="673D898F" wp14:editId="3ED32690">
                  <wp:extent cx="650875" cy="694690"/>
                  <wp:effectExtent l="0" t="0" r="0" b="0"/>
                  <wp:docPr id="1" name="Picture 1" descr="C:\Users\mleonard\AppData\Local\Microsoft\Windows\Temporary Internet Files\Content.Word\crest mon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leonard\AppData\Local\Microsoft\Windows\Temporary Internet Files\Content.Word\crest mon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875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ABD41" w14:textId="77777777" w:rsidR="002A549A" w:rsidRDefault="002A549A" w:rsidP="006A1E7B">
      <w:pPr>
        <w:rPr>
          <w:rFonts w:ascii="Garamond Premr Pro" w:hAnsi="Garamond Premr Pro" w:cs="Arial"/>
        </w:rPr>
      </w:pPr>
    </w:p>
    <w:p w14:paraId="2F2B29D3" w14:textId="46CF8704" w:rsidR="00C9405D" w:rsidRPr="007C6388" w:rsidRDefault="007B4709" w:rsidP="0097011F">
      <w:pPr>
        <w:rPr>
          <w:rFonts w:ascii="Arial" w:hAnsi="Arial" w:cs="Arial"/>
          <w:b/>
        </w:rPr>
      </w:pPr>
      <w:r w:rsidRPr="007C6388">
        <w:rPr>
          <w:rFonts w:ascii="Arial" w:hAnsi="Arial" w:cs="Arial"/>
          <w:b/>
        </w:rPr>
        <w:t xml:space="preserve">Trip </w:t>
      </w:r>
      <w:r w:rsidR="000E52C9">
        <w:rPr>
          <w:rFonts w:ascii="Arial" w:hAnsi="Arial" w:cs="Arial"/>
          <w:b/>
        </w:rPr>
        <w:t>l</w:t>
      </w:r>
      <w:r w:rsidRPr="007C6388">
        <w:rPr>
          <w:rFonts w:ascii="Arial" w:hAnsi="Arial" w:cs="Arial"/>
          <w:b/>
        </w:rPr>
        <w:t xml:space="preserve">eaders should complete this risk assessment </w:t>
      </w:r>
      <w:r w:rsidR="00905360">
        <w:rPr>
          <w:rFonts w:ascii="Arial" w:hAnsi="Arial" w:cs="Arial"/>
          <w:b/>
        </w:rPr>
        <w:t xml:space="preserve">sections 1 – 8.1 </w:t>
      </w:r>
      <w:r w:rsidRPr="007C6388">
        <w:rPr>
          <w:rFonts w:ascii="Arial" w:hAnsi="Arial" w:cs="Arial"/>
          <w:b/>
        </w:rPr>
        <w:t>electronically</w:t>
      </w:r>
      <w:r w:rsidR="00DB3F3F" w:rsidRPr="007C6388">
        <w:rPr>
          <w:rFonts w:ascii="Arial" w:hAnsi="Arial" w:cs="Arial"/>
          <w:b/>
        </w:rPr>
        <w:t xml:space="preserve">, </w:t>
      </w:r>
      <w:r w:rsidRPr="007C6388">
        <w:rPr>
          <w:rFonts w:ascii="Arial" w:hAnsi="Arial" w:cs="Arial"/>
          <w:b/>
        </w:rPr>
        <w:t>removing</w:t>
      </w:r>
      <w:r w:rsidR="002A549A" w:rsidRPr="007C6388">
        <w:rPr>
          <w:rFonts w:ascii="Arial" w:hAnsi="Arial" w:cs="Arial"/>
          <w:b/>
        </w:rPr>
        <w:t xml:space="preserve"> sections that are not </w:t>
      </w:r>
      <w:r w:rsidR="00D74A43" w:rsidRPr="007C6388">
        <w:rPr>
          <w:rFonts w:ascii="Arial" w:hAnsi="Arial" w:cs="Arial"/>
          <w:b/>
        </w:rPr>
        <w:t>relevant</w:t>
      </w:r>
      <w:r w:rsidR="00DB3F3F" w:rsidRPr="007C6388">
        <w:rPr>
          <w:rFonts w:ascii="Arial" w:hAnsi="Arial" w:cs="Arial"/>
          <w:b/>
        </w:rPr>
        <w:t xml:space="preserve"> and edit according to </w:t>
      </w:r>
      <w:r w:rsidRPr="007C6388">
        <w:rPr>
          <w:rFonts w:ascii="Arial" w:hAnsi="Arial" w:cs="Arial"/>
          <w:b/>
        </w:rPr>
        <w:t>the</w:t>
      </w:r>
      <w:r w:rsidR="00DB3F3F" w:rsidRPr="007C6388">
        <w:rPr>
          <w:rFonts w:ascii="Arial" w:hAnsi="Arial" w:cs="Arial"/>
          <w:b/>
        </w:rPr>
        <w:t xml:space="preserve"> trip</w:t>
      </w:r>
      <w:r w:rsidR="002A549A" w:rsidRPr="007C6388">
        <w:rPr>
          <w:rFonts w:ascii="Arial" w:hAnsi="Arial" w:cs="Arial"/>
          <w:b/>
        </w:rPr>
        <w:t>.</w:t>
      </w:r>
      <w:r w:rsidR="00905360">
        <w:rPr>
          <w:rFonts w:ascii="Arial" w:hAnsi="Arial" w:cs="Arial"/>
          <w:b/>
        </w:rPr>
        <w:t xml:space="preserve"> </w:t>
      </w:r>
    </w:p>
    <w:p w14:paraId="25F05ADF" w14:textId="77777777" w:rsidR="002A549A" w:rsidRPr="006A1E7B" w:rsidRDefault="002A549A" w:rsidP="006A1E7B">
      <w:pPr>
        <w:rPr>
          <w:rFonts w:ascii="Garamond Premr Pro" w:hAnsi="Garamond Premr Pro" w:cs="Arial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1134"/>
        <w:gridCol w:w="850"/>
        <w:gridCol w:w="142"/>
        <w:gridCol w:w="520"/>
        <w:gridCol w:w="614"/>
        <w:gridCol w:w="284"/>
        <w:gridCol w:w="425"/>
        <w:gridCol w:w="850"/>
        <w:gridCol w:w="473"/>
        <w:gridCol w:w="661"/>
        <w:gridCol w:w="1985"/>
      </w:tblGrid>
      <w:tr w:rsidR="00206595" w:rsidRPr="00EA66B5" w14:paraId="605487F6" w14:textId="77777777" w:rsidTr="00400508">
        <w:trPr>
          <w:cantSplit/>
          <w:trHeight w:val="283"/>
          <w:tblHeader/>
        </w:trPr>
        <w:tc>
          <w:tcPr>
            <w:tcW w:w="2660" w:type="dxa"/>
            <w:shd w:val="clear" w:color="auto" w:fill="C6D9F1"/>
            <w:vAlign w:val="center"/>
          </w:tcPr>
          <w:p w14:paraId="10DAE0FA" w14:textId="77777777" w:rsidR="00206595" w:rsidRPr="00EA66B5" w:rsidRDefault="00206595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1.0</w:t>
            </w:r>
          </w:p>
        </w:tc>
        <w:tc>
          <w:tcPr>
            <w:tcW w:w="7938" w:type="dxa"/>
            <w:gridSpan w:val="11"/>
            <w:shd w:val="clear" w:color="auto" w:fill="C6D9F1"/>
            <w:vAlign w:val="center"/>
          </w:tcPr>
          <w:p w14:paraId="37F580A2" w14:textId="77777777" w:rsidR="00206595" w:rsidRPr="00EA66B5" w:rsidRDefault="00B67DA1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Details</w:t>
            </w:r>
          </w:p>
        </w:tc>
      </w:tr>
      <w:tr w:rsidR="00B67DA1" w:rsidRPr="00EA66B5" w14:paraId="52E24425" w14:textId="77777777" w:rsidTr="00BF6C2D">
        <w:trPr>
          <w:cantSplit/>
          <w:trHeight w:val="510"/>
          <w:tblHeader/>
        </w:trPr>
        <w:tc>
          <w:tcPr>
            <w:tcW w:w="2660" w:type="dxa"/>
            <w:vAlign w:val="center"/>
          </w:tcPr>
          <w:p w14:paraId="25F0E2A7" w14:textId="77777777" w:rsidR="00B67DA1" w:rsidRPr="00EA66B5" w:rsidRDefault="00B67DA1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Trip </w:t>
            </w:r>
            <w:r w:rsidR="00583C38" w:rsidRPr="00EA66B5">
              <w:rPr>
                <w:rFonts w:ascii="Arial" w:hAnsi="Arial" w:cs="Arial"/>
                <w:b/>
              </w:rPr>
              <w:t>Title</w:t>
            </w:r>
            <w:r w:rsidRPr="00EA66B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938" w:type="dxa"/>
            <w:gridSpan w:val="11"/>
            <w:vAlign w:val="center"/>
          </w:tcPr>
          <w:p w14:paraId="2533E4EE" w14:textId="7109241F" w:rsidR="00B67DA1" w:rsidRPr="00E21D93" w:rsidRDefault="007B12C8" w:rsidP="00660A0F">
            <w:pPr>
              <w:rPr>
                <w:rFonts w:ascii="Arial" w:hAnsi="Arial" w:cs="Arial"/>
                <w:color w:val="0000FF"/>
              </w:rPr>
            </w:pPr>
            <w:r w:rsidRPr="00E21D93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21D93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21D93">
              <w:rPr>
                <w:rFonts w:ascii="Arial" w:hAnsi="Arial" w:cs="Arial"/>
                <w:iCs/>
                <w:color w:val="0000FF"/>
              </w:rPr>
            </w:r>
            <w:r w:rsidRPr="00E21D93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E83F13">
              <w:rPr>
                <w:rFonts w:ascii="Arial" w:hAnsi="Arial" w:cs="Arial"/>
                <w:iCs/>
                <w:color w:val="0000FF"/>
              </w:rPr>
              <w:t>German Munich trip to 27</w:t>
            </w:r>
            <w:r w:rsidR="00E83F13" w:rsidRPr="00E83F13">
              <w:rPr>
                <w:rFonts w:ascii="Arial" w:hAnsi="Arial" w:cs="Arial"/>
                <w:iCs/>
                <w:color w:val="0000FF"/>
                <w:vertAlign w:val="superscript"/>
              </w:rPr>
              <w:t>th</w:t>
            </w:r>
            <w:r w:rsidR="00E83F13">
              <w:rPr>
                <w:rFonts w:ascii="Arial" w:hAnsi="Arial" w:cs="Arial"/>
                <w:iCs/>
                <w:color w:val="0000FF"/>
              </w:rPr>
              <w:t xml:space="preserve"> to 30</w:t>
            </w:r>
            <w:r w:rsidR="00E83F13" w:rsidRPr="00E83F13">
              <w:rPr>
                <w:rFonts w:ascii="Arial" w:hAnsi="Arial" w:cs="Arial"/>
                <w:iCs/>
                <w:color w:val="0000FF"/>
                <w:vertAlign w:val="superscript"/>
              </w:rPr>
              <w:t>th</w:t>
            </w:r>
            <w:r w:rsidR="00E83F13">
              <w:rPr>
                <w:rFonts w:ascii="Arial" w:hAnsi="Arial" w:cs="Arial"/>
                <w:iCs/>
                <w:color w:val="0000FF"/>
              </w:rPr>
              <w:t xml:space="preserve"> March</w:t>
            </w:r>
            <w:r w:rsidRPr="00E21D93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EA66B5" w14:paraId="4FA1F275" w14:textId="77777777" w:rsidTr="00127F04">
        <w:trPr>
          <w:cantSplit/>
          <w:trHeight w:val="510"/>
          <w:tblHeader/>
        </w:trPr>
        <w:tc>
          <w:tcPr>
            <w:tcW w:w="2660" w:type="dxa"/>
            <w:vAlign w:val="center"/>
          </w:tcPr>
          <w:p w14:paraId="4D5D166F" w14:textId="3A8895A4" w:rsidR="00055D73" w:rsidRPr="00EA66B5" w:rsidRDefault="00055D73" w:rsidP="00C45BE4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House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/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Department:</w:t>
            </w:r>
          </w:p>
        </w:tc>
        <w:tc>
          <w:tcPr>
            <w:tcW w:w="2126" w:type="dxa"/>
            <w:gridSpan w:val="3"/>
            <w:vAlign w:val="center"/>
          </w:tcPr>
          <w:p w14:paraId="073275BF" w14:textId="66D029B4" w:rsidR="00055D73" w:rsidRPr="00E737C8" w:rsidRDefault="00055D73" w:rsidP="00127F04">
            <w:pPr>
              <w:rPr>
                <w:rFonts w:ascii="Arial" w:eastAsia="Calibri" w:hAnsi="Arial" w:cs="Arial"/>
                <w:color w:val="0000FF"/>
              </w:rPr>
            </w:pPr>
            <w:r w:rsidRPr="00E737C8">
              <w:rPr>
                <w:rFonts w:ascii="Arial" w:eastAsia="Calibri" w:hAnsi="Arial" w:cs="Arial"/>
                <w:bCs/>
                <w:color w:val="0000FF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8"/>
                    <w:listEntry w:val="Please Select House"/>
                    <w:listEntry w:val="B House"/>
                    <w:listEntry w:val="Barton Hill"/>
                    <w:listEntry w:val="C1"/>
                    <w:listEntry w:val="C2"/>
                    <w:listEntry w:val="C3"/>
                    <w:listEntry w:val="Cotton House"/>
                    <w:listEntry w:val="Dancy House"/>
                    <w:listEntry w:val="Elmhurst"/>
                    <w:listEntry w:val="Hermitage"/>
                    <w:listEntry w:val="Ivy House"/>
                    <w:listEntry w:val="Littlefield"/>
                    <w:listEntry w:val="Mill Mead"/>
                    <w:listEntry w:val="Morris House"/>
                    <w:listEntry w:val="New Court"/>
                    <w:listEntry w:val="Preshute"/>
                    <w:listEntry w:val="Summerfield"/>
                    <w:listEntry w:val="Turner House"/>
                    <w:listEntry w:val="N/A"/>
                  </w:ddList>
                </w:ffData>
              </w:fldChar>
            </w:r>
            <w:r w:rsidRPr="00E737C8">
              <w:rPr>
                <w:rFonts w:ascii="Arial" w:eastAsia="Calibri" w:hAnsi="Arial" w:cs="Arial"/>
                <w:bCs/>
                <w:color w:val="0000FF"/>
              </w:rPr>
              <w:instrText xml:space="preserve"> FORMDROPDOWN </w:instrText>
            </w:r>
            <w:r w:rsidR="00E83F13" w:rsidRPr="00E737C8">
              <w:rPr>
                <w:rFonts w:ascii="Arial" w:eastAsia="Calibri" w:hAnsi="Arial" w:cs="Arial"/>
                <w:bCs/>
                <w:color w:val="0000FF"/>
              </w:rPr>
            </w:r>
            <w:r w:rsidRPr="00E737C8">
              <w:rPr>
                <w:rFonts w:ascii="Arial" w:eastAsia="Calibri" w:hAnsi="Arial" w:cs="Arial"/>
                <w:bCs/>
                <w:color w:val="0000FF"/>
              </w:rPr>
              <w:fldChar w:fldCharType="separate"/>
            </w:r>
            <w:r w:rsidRPr="00E737C8">
              <w:rPr>
                <w:rFonts w:ascii="Arial" w:eastAsia="Calibri" w:hAnsi="Arial" w:cs="Arial"/>
                <w:bCs/>
                <w:color w:val="0000FF"/>
              </w:rPr>
              <w:fldChar w:fldCharType="end"/>
            </w:r>
          </w:p>
        </w:tc>
        <w:tc>
          <w:tcPr>
            <w:tcW w:w="1418" w:type="dxa"/>
            <w:gridSpan w:val="3"/>
            <w:vAlign w:val="center"/>
          </w:tcPr>
          <w:p w14:paraId="35DBD690" w14:textId="77777777" w:rsidR="00055D73" w:rsidRPr="00EA66B5" w:rsidRDefault="00055D73" w:rsidP="004A374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Department:</w:t>
            </w:r>
            <w:r w:rsidRPr="00EA66B5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</w:p>
        </w:tc>
        <w:tc>
          <w:tcPr>
            <w:tcW w:w="4394" w:type="dxa"/>
            <w:gridSpan w:val="5"/>
            <w:vAlign w:val="center"/>
          </w:tcPr>
          <w:p w14:paraId="4DC3124D" w14:textId="70020B37" w:rsidR="00055D73" w:rsidRPr="00EA66B5" w:rsidRDefault="007B12C8" w:rsidP="004A374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E83F13">
              <w:rPr>
                <w:rFonts w:ascii="Arial" w:hAnsi="Arial" w:cs="Arial"/>
                <w:iCs/>
                <w:noProof/>
                <w:color w:val="0000FF"/>
              </w:rPr>
              <w:t>German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4A3748" w:rsidRPr="00EA66B5" w14:paraId="750CCD3B" w14:textId="77777777" w:rsidTr="00BF6C2D">
        <w:trPr>
          <w:cantSplit/>
          <w:trHeight w:val="510"/>
          <w:tblHeader/>
        </w:trPr>
        <w:tc>
          <w:tcPr>
            <w:tcW w:w="2660" w:type="dxa"/>
            <w:vAlign w:val="center"/>
          </w:tcPr>
          <w:p w14:paraId="12DF4E38" w14:textId="77777777" w:rsidR="004A3748" w:rsidRPr="00EA66B5" w:rsidRDefault="004A3748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Trip Destination:</w:t>
            </w:r>
          </w:p>
        </w:tc>
        <w:tc>
          <w:tcPr>
            <w:tcW w:w="7938" w:type="dxa"/>
            <w:gridSpan w:val="11"/>
            <w:vAlign w:val="center"/>
          </w:tcPr>
          <w:p w14:paraId="1BC87A69" w14:textId="6F80A86F" w:rsidR="004A3748" w:rsidRPr="00EA66B5" w:rsidRDefault="007B12C8" w:rsidP="00660A0F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E83F13">
              <w:rPr>
                <w:rFonts w:ascii="Arial" w:hAnsi="Arial" w:cs="Arial"/>
                <w:iCs/>
                <w:noProof/>
                <w:color w:val="0000FF"/>
              </w:rPr>
              <w:t>Munich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4A3748" w:rsidRPr="00EA66B5" w14:paraId="6AA4CBE7" w14:textId="77777777" w:rsidTr="00BF6C2D">
        <w:trPr>
          <w:trHeight w:val="510"/>
          <w:tblHeader/>
        </w:trPr>
        <w:tc>
          <w:tcPr>
            <w:tcW w:w="2660" w:type="dxa"/>
            <w:vAlign w:val="center"/>
          </w:tcPr>
          <w:p w14:paraId="072A4E64" w14:textId="77777777" w:rsidR="004A3748" w:rsidRPr="00EA66B5" w:rsidRDefault="004A3748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Departure Date:</w:t>
            </w:r>
          </w:p>
        </w:tc>
        <w:sdt>
          <w:sdtPr>
            <w:rPr>
              <w:rFonts w:ascii="Arial" w:hAnsi="Arial" w:cs="Arial"/>
              <w:color w:val="0000FF"/>
            </w:rPr>
            <w:id w:val="-48004107"/>
            <w:placeholder>
              <w:docPart w:val="7C97495380814DEC88884AE4A746B7A4"/>
            </w:placeholder>
            <w:date w:fullDate="2026-03-27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3260" w:type="dxa"/>
                <w:gridSpan w:val="5"/>
                <w:vAlign w:val="center"/>
              </w:tcPr>
              <w:p w14:paraId="7D0E12D7" w14:textId="262EB426" w:rsidR="004A3748" w:rsidRPr="00E21D93" w:rsidRDefault="00E83F13" w:rsidP="004A3748">
                <w:pPr>
                  <w:rPr>
                    <w:rFonts w:ascii="Arial" w:hAnsi="Arial" w:cs="Arial"/>
                    <w:color w:val="0000FF"/>
                  </w:rPr>
                </w:pPr>
                <w:r>
                  <w:rPr>
                    <w:rFonts w:ascii="Arial" w:hAnsi="Arial" w:cs="Arial"/>
                    <w:color w:val="0000FF"/>
                  </w:rPr>
                  <w:t>27/03/2026</w:t>
                </w:r>
              </w:p>
            </w:tc>
          </w:sdtContent>
        </w:sdt>
        <w:tc>
          <w:tcPr>
            <w:tcW w:w="1559" w:type="dxa"/>
            <w:gridSpan w:val="3"/>
            <w:vAlign w:val="center"/>
          </w:tcPr>
          <w:p w14:paraId="1FF5AB02" w14:textId="77777777" w:rsidR="004A3748" w:rsidRPr="00EA66B5" w:rsidRDefault="004A3748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Return Date:</w:t>
            </w:r>
          </w:p>
        </w:tc>
        <w:sdt>
          <w:sdtPr>
            <w:rPr>
              <w:rFonts w:ascii="Arial" w:hAnsi="Arial" w:cs="Arial"/>
              <w:color w:val="0000FF"/>
            </w:rPr>
            <w:id w:val="1506174162"/>
            <w:placeholder>
              <w:docPart w:val="83FBB2CE545E4648AC9D151BD80FCDD3"/>
            </w:placeholder>
            <w:date w:fullDate="2026-03-30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3119" w:type="dxa"/>
                <w:gridSpan w:val="3"/>
                <w:vAlign w:val="center"/>
              </w:tcPr>
              <w:p w14:paraId="2EAE2A98" w14:textId="3D8460D2" w:rsidR="004A3748" w:rsidRPr="00E21D93" w:rsidRDefault="00E83F13" w:rsidP="00E5211E">
                <w:pPr>
                  <w:rPr>
                    <w:rFonts w:ascii="Arial" w:hAnsi="Arial" w:cs="Arial"/>
                    <w:color w:val="0000FF"/>
                  </w:rPr>
                </w:pPr>
                <w:r>
                  <w:rPr>
                    <w:rFonts w:ascii="Arial" w:hAnsi="Arial" w:cs="Arial"/>
                    <w:color w:val="0000FF"/>
                  </w:rPr>
                  <w:t>30/03/2026</w:t>
                </w:r>
              </w:p>
            </w:tc>
          </w:sdtContent>
        </w:sdt>
      </w:tr>
      <w:tr w:rsidR="004A3748" w:rsidRPr="00EA66B5" w14:paraId="6E846BCC" w14:textId="77777777" w:rsidTr="00304694">
        <w:trPr>
          <w:trHeight w:val="510"/>
          <w:tblHeader/>
        </w:trPr>
        <w:tc>
          <w:tcPr>
            <w:tcW w:w="2660" w:type="dxa"/>
            <w:vAlign w:val="center"/>
          </w:tcPr>
          <w:p w14:paraId="4F2F5015" w14:textId="77777777" w:rsidR="004A3748" w:rsidRPr="00EA66B5" w:rsidRDefault="004A3748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Departure Time:</w:t>
            </w:r>
          </w:p>
        </w:tc>
        <w:tc>
          <w:tcPr>
            <w:tcW w:w="3260" w:type="dxa"/>
            <w:gridSpan w:val="5"/>
            <w:vAlign w:val="center"/>
          </w:tcPr>
          <w:p w14:paraId="6520166F" w14:textId="130D99EE" w:rsidR="004A3748" w:rsidRPr="00EA66B5" w:rsidRDefault="00EA66B5" w:rsidP="00304694">
            <w:pPr>
              <w:jc w:val="center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BF58F2">
              <w:rPr>
                <w:rFonts w:ascii="Arial" w:hAnsi="Arial" w:cs="Arial"/>
                <w:iCs/>
                <w:noProof/>
                <w:color w:val="0000FF"/>
              </w:rPr>
              <w:t>06</w:t>
            </w:r>
            <w:r w:rsidR="00C92EBC">
              <w:rPr>
                <w:rFonts w:ascii="Arial" w:hAnsi="Arial" w:cs="Arial"/>
                <w:iCs/>
                <w:noProof/>
                <w:color w:val="0000FF"/>
              </w:rPr>
              <w:t>:45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  <w:r>
              <w:rPr>
                <w:rFonts w:ascii="Arial" w:hAnsi="Arial" w:cs="Arial"/>
                <w:iCs/>
                <w:color w:val="0000FF"/>
              </w:rPr>
              <w:t xml:space="preserve"> </w:t>
            </w:r>
            <w:r>
              <w:rPr>
                <w:rFonts w:ascii="Arial" w:hAnsi="Arial" w:cs="Arial"/>
                <w:iCs/>
                <w:color w:val="000000" w:themeColor="text1"/>
              </w:rPr>
              <w:t>HRS</w:t>
            </w:r>
          </w:p>
        </w:tc>
        <w:tc>
          <w:tcPr>
            <w:tcW w:w="1559" w:type="dxa"/>
            <w:gridSpan w:val="3"/>
            <w:vAlign w:val="center"/>
          </w:tcPr>
          <w:p w14:paraId="1B09943E" w14:textId="77777777" w:rsidR="004A3748" w:rsidRPr="00EA66B5" w:rsidRDefault="004A3748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Return Time:</w:t>
            </w:r>
          </w:p>
        </w:tc>
        <w:tc>
          <w:tcPr>
            <w:tcW w:w="3119" w:type="dxa"/>
            <w:gridSpan w:val="3"/>
            <w:vAlign w:val="center"/>
          </w:tcPr>
          <w:p w14:paraId="5988C1EC" w14:textId="2D3BFC5A" w:rsidR="004A3748" w:rsidRPr="00EA66B5" w:rsidRDefault="00EA66B5" w:rsidP="0030469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2B4F20">
              <w:rPr>
                <w:rFonts w:ascii="Arial" w:hAnsi="Arial" w:cs="Arial"/>
                <w:iCs/>
                <w:noProof/>
                <w:color w:val="0000FF"/>
              </w:rPr>
              <w:t>21:45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  <w:r>
              <w:rPr>
                <w:rFonts w:ascii="Arial" w:hAnsi="Arial" w:cs="Arial"/>
                <w:iCs/>
                <w:color w:val="0000FF"/>
              </w:rPr>
              <w:t xml:space="preserve"> </w:t>
            </w:r>
            <w:r>
              <w:rPr>
                <w:rFonts w:ascii="Arial" w:hAnsi="Arial" w:cs="Arial"/>
                <w:iCs/>
                <w:color w:val="000000" w:themeColor="text1"/>
              </w:rPr>
              <w:t>HRS</w:t>
            </w:r>
          </w:p>
        </w:tc>
      </w:tr>
      <w:tr w:rsidR="00C45BE4" w:rsidRPr="00EA66B5" w14:paraId="43094C19" w14:textId="77777777" w:rsidTr="00BF6C2D">
        <w:trPr>
          <w:trHeight w:val="510"/>
          <w:tblHeader/>
        </w:trPr>
        <w:tc>
          <w:tcPr>
            <w:tcW w:w="2660" w:type="dxa"/>
            <w:vAlign w:val="center"/>
          </w:tcPr>
          <w:p w14:paraId="692874FB" w14:textId="77777777" w:rsidR="00C45BE4" w:rsidRPr="00EA66B5" w:rsidRDefault="00C45BE4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Trip Leader:</w:t>
            </w:r>
          </w:p>
        </w:tc>
        <w:tc>
          <w:tcPr>
            <w:tcW w:w="3969" w:type="dxa"/>
            <w:gridSpan w:val="7"/>
            <w:vAlign w:val="center"/>
          </w:tcPr>
          <w:p w14:paraId="501CB566" w14:textId="77777777" w:rsidR="00C45BE4" w:rsidRPr="00EA66B5" w:rsidRDefault="00C45BE4" w:rsidP="00660A0F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First Name:</w:t>
            </w:r>
            <w:r w:rsidR="007B12C8" w:rsidRPr="00EA66B5">
              <w:rPr>
                <w:rFonts w:ascii="Arial" w:hAnsi="Arial" w:cs="Arial"/>
                <w:b/>
              </w:rPr>
              <w:t xml:space="preserve"> 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="007B12C8" w:rsidRPr="00EA66B5">
              <w:rPr>
                <w:rFonts w:ascii="Arial" w:hAnsi="Arial" w:cs="Arial"/>
                <w:iCs/>
                <w:color w:val="0000FF"/>
              </w:rP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3969" w:type="dxa"/>
            <w:gridSpan w:val="4"/>
            <w:vAlign w:val="center"/>
          </w:tcPr>
          <w:p w14:paraId="7867D953" w14:textId="77777777" w:rsidR="00C45BE4" w:rsidRPr="00EA66B5" w:rsidRDefault="00C45BE4" w:rsidP="00660A0F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Surname:</w:t>
            </w:r>
            <w:r w:rsidR="007B12C8" w:rsidRPr="00EA66B5">
              <w:rPr>
                <w:rFonts w:ascii="Arial" w:hAnsi="Arial" w:cs="Arial"/>
                <w:b/>
              </w:rPr>
              <w:t xml:space="preserve"> 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="007B12C8" w:rsidRPr="00EA66B5">
              <w:rPr>
                <w:rFonts w:ascii="Arial" w:hAnsi="Arial" w:cs="Arial"/>
                <w:iCs/>
                <w:color w:val="0000FF"/>
              </w:rP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EA66B5" w14:paraId="5A0D8EF0" w14:textId="77777777" w:rsidTr="00BF6C2D">
        <w:trPr>
          <w:trHeight w:val="510"/>
          <w:tblHeader/>
        </w:trPr>
        <w:tc>
          <w:tcPr>
            <w:tcW w:w="2660" w:type="dxa"/>
            <w:vMerge w:val="restart"/>
            <w:vAlign w:val="center"/>
          </w:tcPr>
          <w:p w14:paraId="56B93A2A" w14:textId="77777777" w:rsidR="00055D73" w:rsidRPr="00EA66B5" w:rsidRDefault="00055D73" w:rsidP="004A374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Other Adults on trip:</w:t>
            </w:r>
          </w:p>
        </w:tc>
        <w:tc>
          <w:tcPr>
            <w:tcW w:w="1984" w:type="dxa"/>
            <w:gridSpan w:val="2"/>
            <w:vAlign w:val="center"/>
          </w:tcPr>
          <w:p w14:paraId="1AF94A5B" w14:textId="77777777" w:rsidR="00055D73" w:rsidRPr="00EA66B5" w:rsidRDefault="00055D73" w:rsidP="00C45BE4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First Name</w:t>
            </w:r>
          </w:p>
        </w:tc>
        <w:tc>
          <w:tcPr>
            <w:tcW w:w="1985" w:type="dxa"/>
            <w:gridSpan w:val="5"/>
            <w:vAlign w:val="center"/>
          </w:tcPr>
          <w:p w14:paraId="68A64A84" w14:textId="77777777" w:rsidR="00055D73" w:rsidRPr="00EA66B5" w:rsidRDefault="00055D73" w:rsidP="00C45BE4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Surname</w:t>
            </w:r>
          </w:p>
        </w:tc>
        <w:tc>
          <w:tcPr>
            <w:tcW w:w="1984" w:type="dxa"/>
            <w:gridSpan w:val="3"/>
            <w:vAlign w:val="center"/>
          </w:tcPr>
          <w:p w14:paraId="4E859267" w14:textId="77777777" w:rsidR="00055D73" w:rsidRPr="00EA66B5" w:rsidRDefault="00055D73" w:rsidP="00C45BE4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First Name</w:t>
            </w:r>
          </w:p>
        </w:tc>
        <w:tc>
          <w:tcPr>
            <w:tcW w:w="1985" w:type="dxa"/>
            <w:vAlign w:val="center"/>
          </w:tcPr>
          <w:p w14:paraId="754E5B32" w14:textId="77777777" w:rsidR="00055D73" w:rsidRPr="00EA66B5" w:rsidRDefault="00055D73" w:rsidP="00C45BE4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Surname</w:t>
            </w:r>
          </w:p>
        </w:tc>
      </w:tr>
      <w:tr w:rsidR="007B12C8" w:rsidRPr="00EA66B5" w14:paraId="6C8BF9AB" w14:textId="77777777" w:rsidTr="00EA66B5">
        <w:trPr>
          <w:trHeight w:val="345"/>
          <w:tblHeader/>
        </w:trPr>
        <w:tc>
          <w:tcPr>
            <w:tcW w:w="2660" w:type="dxa"/>
            <w:vMerge/>
            <w:vAlign w:val="center"/>
          </w:tcPr>
          <w:p w14:paraId="55317E1A" w14:textId="77777777" w:rsidR="007B12C8" w:rsidRPr="00EA66B5" w:rsidRDefault="007B12C8" w:rsidP="007B12C8">
            <w:pPr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66BFA161" w14:textId="32469919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2B4F20">
              <w:rPr>
                <w:rFonts w:ascii="Arial" w:hAnsi="Arial" w:cs="Arial"/>
                <w:iCs/>
                <w:noProof/>
                <w:color w:val="0000FF"/>
              </w:rPr>
              <w:t>Oscar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gridSpan w:val="5"/>
            <w:vAlign w:val="center"/>
          </w:tcPr>
          <w:p w14:paraId="609F02B1" w14:textId="12D2EC4D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2B4F20">
              <w:rPr>
                <w:rFonts w:ascii="Arial" w:hAnsi="Arial" w:cs="Arial"/>
                <w:iCs/>
                <w:noProof/>
                <w:color w:val="0000FF"/>
              </w:rPr>
              <w:t>Trigg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4" w:type="dxa"/>
            <w:gridSpan w:val="3"/>
            <w:vAlign w:val="center"/>
          </w:tcPr>
          <w:p w14:paraId="4F373530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14005A11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7B12C8" w:rsidRPr="00EA66B5" w14:paraId="11E5799A" w14:textId="77777777" w:rsidTr="00EA66B5">
        <w:trPr>
          <w:trHeight w:val="345"/>
          <w:tblHeader/>
        </w:trPr>
        <w:tc>
          <w:tcPr>
            <w:tcW w:w="2660" w:type="dxa"/>
            <w:vMerge/>
            <w:vAlign w:val="center"/>
          </w:tcPr>
          <w:p w14:paraId="50F5F780" w14:textId="77777777" w:rsidR="007B12C8" w:rsidRPr="00EA66B5" w:rsidRDefault="007B12C8" w:rsidP="007B12C8">
            <w:pPr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724D660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gridSpan w:val="5"/>
            <w:vAlign w:val="center"/>
          </w:tcPr>
          <w:p w14:paraId="2B40D16E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4" w:type="dxa"/>
            <w:gridSpan w:val="3"/>
            <w:vAlign w:val="center"/>
          </w:tcPr>
          <w:p w14:paraId="70AF3769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0CED97CE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7B12C8" w:rsidRPr="00EA66B5" w14:paraId="37E6CE64" w14:textId="77777777" w:rsidTr="00EA66B5">
        <w:trPr>
          <w:trHeight w:val="345"/>
          <w:tblHeader/>
        </w:trPr>
        <w:tc>
          <w:tcPr>
            <w:tcW w:w="2660" w:type="dxa"/>
            <w:vMerge/>
            <w:vAlign w:val="center"/>
          </w:tcPr>
          <w:p w14:paraId="2B76D287" w14:textId="77777777" w:rsidR="007B12C8" w:rsidRPr="00EA66B5" w:rsidRDefault="007B12C8" w:rsidP="007B12C8">
            <w:pPr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87746C2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gridSpan w:val="5"/>
            <w:vAlign w:val="center"/>
          </w:tcPr>
          <w:p w14:paraId="62E23F6A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4" w:type="dxa"/>
            <w:gridSpan w:val="3"/>
            <w:vAlign w:val="center"/>
          </w:tcPr>
          <w:p w14:paraId="1CA7B587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68EBC4B9" w14:textId="77777777" w:rsidR="007B12C8" w:rsidRPr="00EA66B5" w:rsidRDefault="007B12C8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F6C2D" w:rsidRPr="00EA66B5" w14:paraId="2EE515A8" w14:textId="77777777" w:rsidTr="00BF6C2D">
        <w:trPr>
          <w:trHeight w:val="510"/>
        </w:trPr>
        <w:tc>
          <w:tcPr>
            <w:tcW w:w="2660" w:type="dxa"/>
            <w:tcBorders>
              <w:bottom w:val="dotted" w:sz="4" w:space="0" w:color="auto"/>
            </w:tcBorders>
            <w:vAlign w:val="center"/>
          </w:tcPr>
          <w:p w14:paraId="2C889C5C" w14:textId="77777777" w:rsidR="00BF6C2D" w:rsidRPr="00EA66B5" w:rsidRDefault="00BF6C2D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First Aider for this trip is:</w:t>
            </w:r>
          </w:p>
        </w:tc>
        <w:tc>
          <w:tcPr>
            <w:tcW w:w="3969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E33A95" w14:textId="2186EE8C" w:rsidR="00BF6C2D" w:rsidRPr="00EA66B5" w:rsidRDefault="00BF6C2D" w:rsidP="00583C3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First Name:</w:t>
            </w:r>
            <w:r w:rsidR="007B12C8" w:rsidRPr="00EA66B5">
              <w:rPr>
                <w:rFonts w:ascii="Arial" w:hAnsi="Arial" w:cs="Arial"/>
              </w:rPr>
              <w:t xml:space="preserve"> 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="007B12C8" w:rsidRPr="00EA66B5">
              <w:rPr>
                <w:rFonts w:ascii="Arial" w:hAnsi="Arial" w:cs="Arial"/>
                <w:iCs/>
                <w:color w:val="0000FF"/>
              </w:rP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2B4F20">
              <w:rPr>
                <w:rFonts w:ascii="Arial" w:hAnsi="Arial" w:cs="Arial"/>
                <w:iCs/>
                <w:noProof/>
                <w:color w:val="0000FF"/>
              </w:rPr>
              <w:t>Tina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3969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4B32B5" w14:textId="6DE66CF6" w:rsidR="00BF6C2D" w:rsidRPr="00EA66B5" w:rsidRDefault="00BF6C2D" w:rsidP="00583C3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Surname:</w:t>
            </w:r>
            <w:r w:rsidR="007B12C8" w:rsidRPr="00EA66B5">
              <w:rPr>
                <w:rFonts w:ascii="Arial" w:hAnsi="Arial" w:cs="Arial"/>
              </w:rPr>
              <w:t xml:space="preserve"> 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="007B12C8" w:rsidRPr="00EA66B5">
              <w:rPr>
                <w:rFonts w:ascii="Arial" w:hAnsi="Arial" w:cs="Arial"/>
                <w:iCs/>
                <w:color w:val="0000FF"/>
              </w:rPr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2B4F20">
              <w:rPr>
                <w:rFonts w:ascii="Arial" w:hAnsi="Arial" w:cs="Arial"/>
                <w:iCs/>
                <w:noProof/>
                <w:color w:val="0000FF"/>
              </w:rPr>
              <w:t>Rainer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DF43BE" w:rsidRPr="00EA66B5" w14:paraId="3CA4EC20" w14:textId="77777777" w:rsidTr="00BF6C2D">
        <w:trPr>
          <w:trHeight w:val="510"/>
          <w:tblHeader/>
        </w:trPr>
        <w:tc>
          <w:tcPr>
            <w:tcW w:w="2660" w:type="dxa"/>
            <w:vMerge w:val="restart"/>
            <w:vAlign w:val="center"/>
          </w:tcPr>
          <w:p w14:paraId="257CA7F2" w14:textId="3F69EEAA" w:rsidR="00DF43BE" w:rsidRPr="00EA66B5" w:rsidRDefault="00BF6C2D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Y</w:t>
            </w:r>
            <w:r w:rsidR="00DF43BE" w:rsidRPr="00EA66B5">
              <w:rPr>
                <w:rFonts w:ascii="Arial" w:hAnsi="Arial" w:cs="Arial"/>
                <w:b/>
              </w:rPr>
              <w:t>ear Group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="00DF43BE" w:rsidRPr="00EA66B5">
              <w:rPr>
                <w:rFonts w:ascii="Arial" w:hAnsi="Arial" w:cs="Arial"/>
                <w:b/>
              </w:rPr>
              <w:t>/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="00DF43BE" w:rsidRPr="00EA66B5">
              <w:rPr>
                <w:rFonts w:ascii="Arial" w:hAnsi="Arial" w:cs="Arial"/>
                <w:b/>
              </w:rPr>
              <w:t>Numbers</w:t>
            </w:r>
            <w:r w:rsidR="00683056" w:rsidRPr="00EA66B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969" w:type="dxa"/>
            <w:gridSpan w:val="7"/>
            <w:vAlign w:val="center"/>
          </w:tcPr>
          <w:p w14:paraId="3A43C78E" w14:textId="5D2DD95F" w:rsidR="00DF43BE" w:rsidRPr="00E21D93" w:rsidRDefault="00144A65" w:rsidP="00DF43BE">
            <w:pPr>
              <w:jc w:val="center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bCs/>
                <w:color w:val="0000FF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3"/>
                    <w:listEntry w:val="Please Select Year Group"/>
                    <w:listEntry w:val="Shell"/>
                    <w:listEntry w:val="Remove"/>
                    <w:listEntry w:val="Hundred"/>
                    <w:listEntry w:val="Lower Sixth"/>
                    <w:listEntry w:val="Upper Sixth"/>
                    <w:listEntry w:val="Upper School"/>
                    <w:listEntry w:val="Lower School"/>
                    <w:listEntry w:val="All Years"/>
                  </w:ddList>
                </w:ffData>
              </w:fldChar>
            </w:r>
            <w:r>
              <w:rPr>
                <w:rFonts w:ascii="Arial" w:hAnsi="Arial" w:cs="Arial"/>
                <w:bCs/>
                <w:color w:val="0000FF"/>
              </w:rPr>
              <w:instrText xml:space="preserve"> FORMDROPDOWN </w:instrText>
            </w:r>
            <w:r w:rsidR="002B4F20">
              <w:rPr>
                <w:rFonts w:ascii="Arial" w:hAnsi="Arial" w:cs="Arial"/>
                <w:bCs/>
                <w:color w:val="0000FF"/>
              </w:rPr>
            </w:r>
            <w:r>
              <w:rPr>
                <w:rFonts w:ascii="Arial" w:hAnsi="Arial" w:cs="Arial"/>
                <w:bCs/>
                <w:color w:val="0000FF"/>
              </w:rPr>
              <w:fldChar w:fldCharType="separate"/>
            </w:r>
            <w:r>
              <w:rPr>
                <w:rFonts w:ascii="Arial" w:hAnsi="Arial" w:cs="Arial"/>
                <w:bCs/>
                <w:color w:val="0000FF"/>
              </w:rPr>
              <w:fldChar w:fldCharType="end"/>
            </w:r>
          </w:p>
        </w:tc>
        <w:tc>
          <w:tcPr>
            <w:tcW w:w="1984" w:type="dxa"/>
            <w:gridSpan w:val="3"/>
            <w:vAlign w:val="center"/>
          </w:tcPr>
          <w:p w14:paraId="554B67DA" w14:textId="77777777" w:rsidR="00DF43BE" w:rsidRPr="00EA66B5" w:rsidRDefault="00DF43BE" w:rsidP="00FD34C0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Total No. Pupils:</w:t>
            </w:r>
          </w:p>
        </w:tc>
        <w:tc>
          <w:tcPr>
            <w:tcW w:w="1985" w:type="dxa"/>
            <w:vAlign w:val="center"/>
          </w:tcPr>
          <w:p w14:paraId="48DC0B28" w14:textId="583CFB6D" w:rsidR="00DF43BE" w:rsidRPr="00EA66B5" w:rsidRDefault="007B12C8" w:rsidP="00055D7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0D010A">
              <w:rPr>
                <w:rFonts w:ascii="Arial" w:hAnsi="Arial" w:cs="Arial"/>
                <w:iCs/>
                <w:noProof/>
                <w:color w:val="0000FF"/>
              </w:rPr>
              <w:t>8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DF43BE" w:rsidRPr="00EA66B5" w14:paraId="502AA39B" w14:textId="77777777" w:rsidTr="00DF43BE">
        <w:trPr>
          <w:trHeight w:val="567"/>
          <w:tblHeader/>
        </w:trPr>
        <w:tc>
          <w:tcPr>
            <w:tcW w:w="2660" w:type="dxa"/>
            <w:vMerge/>
            <w:vAlign w:val="center"/>
          </w:tcPr>
          <w:p w14:paraId="1E03655D" w14:textId="77777777" w:rsidR="00DF43BE" w:rsidRPr="00EA66B5" w:rsidRDefault="00DF43BE" w:rsidP="00055D73">
            <w:pPr>
              <w:rPr>
                <w:rFonts w:ascii="Arial" w:hAnsi="Arial" w:cs="Arial"/>
                <w:b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03545D2E" w14:textId="77777777" w:rsidR="00DF43BE" w:rsidRPr="00EA66B5" w:rsidRDefault="00DF43BE" w:rsidP="00DF43BE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No. Female Pupils:</w:t>
            </w:r>
          </w:p>
        </w:tc>
        <w:tc>
          <w:tcPr>
            <w:tcW w:w="1843" w:type="dxa"/>
            <w:gridSpan w:val="4"/>
            <w:vAlign w:val="center"/>
          </w:tcPr>
          <w:p w14:paraId="5687709F" w14:textId="5B02E36A" w:rsidR="00DF43BE" w:rsidRPr="00EA66B5" w:rsidRDefault="007B12C8" w:rsidP="00055D7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0D010A">
              <w:rPr>
                <w:rFonts w:ascii="Arial" w:hAnsi="Arial" w:cs="Arial"/>
                <w:iCs/>
                <w:noProof/>
                <w:color w:val="0000FF"/>
              </w:rPr>
              <w:t>3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984" w:type="dxa"/>
            <w:gridSpan w:val="3"/>
            <w:vAlign w:val="center"/>
          </w:tcPr>
          <w:p w14:paraId="24F86579" w14:textId="77777777" w:rsidR="00DF43BE" w:rsidRPr="00EA66B5" w:rsidRDefault="00DF43BE" w:rsidP="00DF43BE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No. Male Pupils:</w:t>
            </w:r>
          </w:p>
        </w:tc>
        <w:tc>
          <w:tcPr>
            <w:tcW w:w="1985" w:type="dxa"/>
            <w:vAlign w:val="center"/>
          </w:tcPr>
          <w:p w14:paraId="6859980A" w14:textId="2FFC8496" w:rsidR="00DF43BE" w:rsidRPr="00EA66B5" w:rsidRDefault="007B12C8" w:rsidP="00055D7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0D010A">
              <w:rPr>
                <w:rFonts w:ascii="Arial" w:hAnsi="Arial" w:cs="Arial"/>
                <w:iCs/>
                <w:noProof/>
                <w:color w:val="0000FF"/>
              </w:rPr>
              <w:t>5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EA66B5" w14:paraId="59876C08" w14:textId="77777777" w:rsidTr="00C6439B">
        <w:trPr>
          <w:trHeight w:val="850"/>
          <w:tblHeader/>
        </w:trPr>
        <w:tc>
          <w:tcPr>
            <w:tcW w:w="2660" w:type="dxa"/>
            <w:vAlign w:val="center"/>
          </w:tcPr>
          <w:p w14:paraId="0ED34156" w14:textId="77777777" w:rsidR="00055D73" w:rsidRPr="00EA66B5" w:rsidRDefault="00055D73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Travel Arrangements:</w:t>
            </w:r>
          </w:p>
        </w:tc>
        <w:tc>
          <w:tcPr>
            <w:tcW w:w="7938" w:type="dxa"/>
            <w:gridSpan w:val="11"/>
            <w:vAlign w:val="center"/>
          </w:tcPr>
          <w:p w14:paraId="597E336B" w14:textId="4ADFEEEB" w:rsidR="00055D73" w:rsidRPr="00EA66B5" w:rsidRDefault="007B12C8" w:rsidP="003F0DB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0D010A">
              <w:rPr>
                <w:rFonts w:ascii="Arial" w:hAnsi="Arial" w:cs="Arial"/>
                <w:iCs/>
                <w:color w:val="0000FF"/>
              </w:rPr>
              <w:t>College bus to Heathrow</w:t>
            </w:r>
            <w:r w:rsidR="000D010A">
              <w:rPr>
                <w:rFonts w:ascii="Arial" w:hAnsi="Arial" w:cs="Arial"/>
                <w:iCs/>
                <w:color w:val="0000FF"/>
              </w:rPr>
              <w:br/>
            </w:r>
            <w:r w:rsidR="00AE3FDF" w:rsidRPr="00AE3FDF">
              <w:rPr>
                <w:rFonts w:ascii="Arial" w:hAnsi="Arial" w:cs="Arial"/>
                <w:iCs/>
                <w:color w:val="0000FF"/>
              </w:rPr>
              <w:t>BA0948</w:t>
            </w:r>
            <w:r w:rsidR="00AE3FDF">
              <w:rPr>
                <w:rFonts w:ascii="Arial" w:hAnsi="Arial" w:cs="Arial"/>
                <w:iCs/>
                <w:color w:val="0000FF"/>
              </w:rPr>
              <w:t xml:space="preserve">, </w:t>
            </w:r>
            <w:r w:rsidR="000D010A" w:rsidRPr="000D010A">
              <w:rPr>
                <w:rFonts w:ascii="Arial" w:hAnsi="Arial" w:cs="Arial"/>
                <w:iCs/>
                <w:color w:val="0000FF"/>
              </w:rPr>
              <w:t>London Heathrow T5</w:t>
            </w:r>
            <w:r w:rsidR="00AE3FDF">
              <w:rPr>
                <w:rFonts w:ascii="Arial" w:hAnsi="Arial" w:cs="Arial"/>
                <w:iCs/>
                <w:color w:val="0000FF"/>
              </w:rPr>
              <w:t xml:space="preserve">, </w:t>
            </w:r>
            <w:r w:rsidR="000D010A" w:rsidRPr="000D010A">
              <w:rPr>
                <w:rFonts w:ascii="Arial" w:hAnsi="Arial" w:cs="Arial"/>
                <w:iCs/>
                <w:color w:val="0000FF"/>
              </w:rPr>
              <w:t>27 Mar · 11:10</w:t>
            </w:r>
            <w:r w:rsidR="00AE3FDF">
              <w:rPr>
                <w:rFonts w:ascii="Arial" w:hAnsi="Arial" w:cs="Arial"/>
                <w:iCs/>
                <w:color w:val="0000FF"/>
              </w:rPr>
              <w:t xml:space="preserve">, </w:t>
            </w:r>
            <w:r w:rsidR="000D010A" w:rsidRPr="000D010A">
              <w:rPr>
                <w:rFonts w:ascii="Arial" w:hAnsi="Arial" w:cs="Arial"/>
                <w:iCs/>
                <w:color w:val="0000FF"/>
              </w:rPr>
              <w:t>Munich T1</w:t>
            </w:r>
            <w:r w:rsidR="00AE3FDF">
              <w:rPr>
                <w:rFonts w:ascii="Arial" w:hAnsi="Arial" w:cs="Arial"/>
                <w:iCs/>
                <w:color w:val="0000FF"/>
              </w:rPr>
              <w:t xml:space="preserve">, </w:t>
            </w:r>
            <w:r w:rsidR="000D010A" w:rsidRPr="000D010A">
              <w:rPr>
                <w:rFonts w:ascii="Arial" w:hAnsi="Arial" w:cs="Arial"/>
                <w:iCs/>
                <w:color w:val="0000FF"/>
              </w:rPr>
              <w:t>27 Mar · 14:10</w:t>
            </w:r>
            <w:r w:rsidR="000D010A">
              <w:rPr>
                <w:rFonts w:ascii="Arial" w:hAnsi="Arial" w:cs="Arial"/>
                <w:iCs/>
                <w:color w:val="0000FF"/>
              </w:rPr>
              <w:br/>
            </w:r>
            <w:r w:rsidR="003F0DB3" w:rsidRPr="003F0DB3">
              <w:rPr>
                <w:rFonts w:ascii="Arial" w:hAnsi="Arial" w:cs="Arial"/>
                <w:iCs/>
                <w:color w:val="0000FF"/>
              </w:rPr>
              <w:t>BA0939</w:t>
            </w:r>
            <w:r w:rsidR="003F0DB3">
              <w:rPr>
                <w:rFonts w:ascii="Arial" w:hAnsi="Arial" w:cs="Arial"/>
                <w:iCs/>
                <w:color w:val="0000FF"/>
              </w:rPr>
              <w:t xml:space="preserve">, </w:t>
            </w:r>
            <w:r w:rsidR="003F0DB3" w:rsidRPr="003F0DB3">
              <w:rPr>
                <w:rFonts w:ascii="Arial" w:hAnsi="Arial" w:cs="Arial"/>
                <w:iCs/>
                <w:color w:val="0000FF"/>
              </w:rPr>
              <w:t>Munich T1</w:t>
            </w:r>
            <w:r w:rsidR="003F0DB3">
              <w:rPr>
                <w:rFonts w:ascii="Arial" w:hAnsi="Arial" w:cs="Arial"/>
                <w:iCs/>
                <w:color w:val="0000FF"/>
              </w:rPr>
              <w:t xml:space="preserve">, </w:t>
            </w:r>
            <w:r w:rsidR="003F0DB3" w:rsidRPr="003F0DB3">
              <w:rPr>
                <w:rFonts w:ascii="Arial" w:hAnsi="Arial" w:cs="Arial"/>
                <w:iCs/>
                <w:color w:val="0000FF"/>
              </w:rPr>
              <w:t>30 Mar · 20:50</w:t>
            </w:r>
            <w:r w:rsidR="003F0DB3">
              <w:rPr>
                <w:rFonts w:ascii="Arial" w:hAnsi="Arial" w:cs="Arial"/>
                <w:iCs/>
                <w:color w:val="0000FF"/>
              </w:rPr>
              <w:t xml:space="preserve">, </w:t>
            </w:r>
            <w:r w:rsidR="003F0DB3" w:rsidRPr="003F0DB3">
              <w:rPr>
                <w:rFonts w:ascii="Arial" w:hAnsi="Arial" w:cs="Arial"/>
                <w:iCs/>
                <w:color w:val="0000FF"/>
              </w:rPr>
              <w:t>London Heathrow T5</w:t>
            </w:r>
            <w:r w:rsidR="003F0DB3">
              <w:rPr>
                <w:rFonts w:ascii="Arial" w:hAnsi="Arial" w:cs="Arial"/>
                <w:iCs/>
                <w:color w:val="0000FF"/>
              </w:rPr>
              <w:t xml:space="preserve">, </w:t>
            </w:r>
            <w:r w:rsidR="003F0DB3" w:rsidRPr="003F0DB3">
              <w:rPr>
                <w:rFonts w:ascii="Arial" w:hAnsi="Arial" w:cs="Arial"/>
                <w:iCs/>
                <w:color w:val="0000FF"/>
              </w:rPr>
              <w:t>30 Mar · 21:45</w:t>
            </w:r>
            <w:r w:rsidR="000D010A">
              <w:rPr>
                <w:rFonts w:ascii="Arial" w:hAnsi="Arial" w:cs="Arial"/>
                <w:iCs/>
                <w:color w:val="0000FF"/>
              </w:rPr>
              <w:br/>
            </w:r>
            <w:r w:rsidR="003F0DB3">
              <w:rPr>
                <w:rFonts w:ascii="Arial" w:hAnsi="Arial" w:cs="Arial"/>
                <w:iCs/>
                <w:color w:val="0000FF"/>
              </w:rPr>
              <w:t>Pick up from Airport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EA66B5" w14:paraId="6FA83270" w14:textId="77777777" w:rsidTr="00C6439B">
        <w:trPr>
          <w:trHeight w:val="850"/>
          <w:tblHeader/>
        </w:trPr>
        <w:tc>
          <w:tcPr>
            <w:tcW w:w="2660" w:type="dxa"/>
            <w:vAlign w:val="center"/>
          </w:tcPr>
          <w:p w14:paraId="3B4858C8" w14:textId="77777777" w:rsidR="00055D73" w:rsidRPr="00EA66B5" w:rsidRDefault="00055D73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Accommodation Arrangements:</w:t>
            </w:r>
          </w:p>
        </w:tc>
        <w:tc>
          <w:tcPr>
            <w:tcW w:w="7938" w:type="dxa"/>
            <w:gridSpan w:val="11"/>
            <w:vAlign w:val="center"/>
          </w:tcPr>
          <w:p w14:paraId="0DFC3367" w14:textId="49745DF9" w:rsidR="00773294" w:rsidRPr="00773294" w:rsidRDefault="007B12C8" w:rsidP="00773294">
            <w:pPr>
              <w:rPr>
                <w:rFonts w:ascii="Arial" w:hAnsi="Arial" w:cs="Arial"/>
                <w:iCs/>
                <w:noProof/>
                <w:color w:val="0000FF"/>
                <w:lang w:val="de-DE"/>
              </w:rPr>
            </w:pPr>
            <w:r w:rsidRPr="00FC28C1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773294">
              <w:rPr>
                <w:rFonts w:ascii="Arial" w:hAnsi="Arial" w:cs="Arial"/>
                <w:iCs/>
                <w:color w:val="0000FF"/>
                <w:lang w:val="de-DE"/>
              </w:rPr>
              <w:instrText xml:space="preserve"> FORMTEXT </w:instrText>
            </w:r>
            <w:r w:rsidRPr="00FC28C1">
              <w:rPr>
                <w:rFonts w:ascii="Arial" w:hAnsi="Arial" w:cs="Arial"/>
                <w:iCs/>
                <w:color w:val="0000FF"/>
              </w:rPr>
            </w:r>
            <w:r w:rsidRPr="00FC28C1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773294" w:rsidRPr="00773294">
              <w:rPr>
                <w:rFonts w:ascii="Arial" w:hAnsi="Arial" w:cs="Arial"/>
                <w:iCs/>
                <w:noProof/>
                <w:color w:val="0000FF"/>
                <w:lang w:val="de-DE"/>
              </w:rPr>
              <w:t>A&amp;o München Laim</w:t>
            </w:r>
          </w:p>
          <w:p w14:paraId="1F4C9FC8" w14:textId="77777777" w:rsidR="00773294" w:rsidRPr="00773294" w:rsidRDefault="00773294" w:rsidP="00773294">
            <w:pPr>
              <w:rPr>
                <w:rFonts w:ascii="Arial" w:hAnsi="Arial" w:cs="Arial"/>
                <w:iCs/>
                <w:noProof/>
                <w:color w:val="0000FF"/>
                <w:lang w:val="de-DE"/>
              </w:rPr>
            </w:pPr>
            <w:r w:rsidRPr="00773294">
              <w:rPr>
                <w:rFonts w:ascii="Arial" w:hAnsi="Arial" w:cs="Arial"/>
                <w:iCs/>
                <w:noProof/>
                <w:color w:val="0000FF"/>
                <w:lang w:val="de-DE"/>
              </w:rPr>
              <w:t>Landsberger Straße 338</w:t>
            </w:r>
          </w:p>
          <w:p w14:paraId="6182BD62" w14:textId="599A7952" w:rsidR="00055D73" w:rsidRPr="00FC28C1" w:rsidRDefault="00773294" w:rsidP="00773294">
            <w:pPr>
              <w:rPr>
                <w:rFonts w:ascii="Arial" w:hAnsi="Arial" w:cs="Arial"/>
                <w:color w:val="0000FF"/>
              </w:rPr>
            </w:pPr>
            <w:r w:rsidRPr="00773294">
              <w:rPr>
                <w:rFonts w:ascii="Arial" w:hAnsi="Arial" w:cs="Arial"/>
                <w:iCs/>
                <w:noProof/>
                <w:color w:val="0000FF"/>
              </w:rPr>
              <w:t>80687 München</w:t>
            </w:r>
            <w:r w:rsidR="007B12C8" w:rsidRPr="00FC28C1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524577" w14:paraId="4B073F8C" w14:textId="77777777" w:rsidTr="00C6439B">
        <w:trPr>
          <w:trHeight w:val="850"/>
          <w:tblHeader/>
        </w:trPr>
        <w:tc>
          <w:tcPr>
            <w:tcW w:w="2660" w:type="dxa"/>
            <w:vAlign w:val="center"/>
          </w:tcPr>
          <w:p w14:paraId="22A3EABA" w14:textId="77777777" w:rsidR="00055D73" w:rsidRPr="00EA66B5" w:rsidRDefault="00055D73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Activities / Events Planned during the trip:</w:t>
            </w:r>
          </w:p>
        </w:tc>
        <w:tc>
          <w:tcPr>
            <w:tcW w:w="7938" w:type="dxa"/>
            <w:gridSpan w:val="11"/>
            <w:vAlign w:val="center"/>
          </w:tcPr>
          <w:p w14:paraId="00912E71" w14:textId="77777777" w:rsidR="00773294" w:rsidRDefault="007B12C8" w:rsidP="00055D73">
            <w:pPr>
              <w:rPr>
                <w:rFonts w:ascii="Arial" w:hAnsi="Arial" w:cs="Arial"/>
                <w:iCs/>
                <w:noProof/>
                <w:color w:val="0000FF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773294">
              <w:rPr>
                <w:rFonts w:ascii="Arial" w:hAnsi="Arial" w:cs="Arial"/>
                <w:iCs/>
                <w:noProof/>
                <w:color w:val="0000FF"/>
              </w:rPr>
              <w:t>Teaching</w:t>
            </w:r>
          </w:p>
          <w:p w14:paraId="4E0B7458" w14:textId="77777777" w:rsidR="00773294" w:rsidRDefault="00773294" w:rsidP="00055D73">
            <w:pPr>
              <w:rPr>
                <w:rFonts w:ascii="Arial" w:hAnsi="Arial" w:cs="Arial"/>
                <w:iCs/>
                <w:color w:val="0000FF"/>
              </w:rPr>
            </w:pPr>
            <w:r>
              <w:rPr>
                <w:rFonts w:ascii="Arial" w:hAnsi="Arial" w:cs="Arial"/>
                <w:iCs/>
                <w:color w:val="0000FF"/>
              </w:rPr>
              <w:t>Zoo-night guidance</w:t>
            </w:r>
          </w:p>
          <w:p w14:paraId="5A0073F5" w14:textId="77777777" w:rsidR="00773294" w:rsidRDefault="00773294" w:rsidP="00055D73">
            <w:pPr>
              <w:rPr>
                <w:rFonts w:ascii="Arial" w:hAnsi="Arial" w:cs="Arial"/>
                <w:iCs/>
                <w:color w:val="0000FF"/>
              </w:rPr>
            </w:pPr>
            <w:r>
              <w:rPr>
                <w:rFonts w:ascii="Arial" w:hAnsi="Arial" w:cs="Arial"/>
                <w:iCs/>
                <w:color w:val="0000FF"/>
              </w:rPr>
              <w:t>NS-guidance in Munich</w:t>
            </w:r>
          </w:p>
          <w:p w14:paraId="653CCD15" w14:textId="77777777" w:rsidR="00B65FD7" w:rsidRDefault="00B65FD7" w:rsidP="00B65FD7">
            <w:pPr>
              <w:rPr>
                <w:rFonts w:ascii="Arial" w:hAnsi="Arial" w:cs="Arial"/>
                <w:iCs/>
                <w:color w:val="0000FF"/>
              </w:rPr>
            </w:pPr>
            <w:r>
              <w:rPr>
                <w:rFonts w:ascii="Arial" w:hAnsi="Arial" w:cs="Arial"/>
                <w:iCs/>
                <w:color w:val="0000FF"/>
              </w:rPr>
              <w:t>city guide</w:t>
            </w:r>
          </w:p>
          <w:p w14:paraId="175373E9" w14:textId="77777777" w:rsidR="00B65FD7" w:rsidRDefault="00B65FD7" w:rsidP="00B65FD7">
            <w:pPr>
              <w:rPr>
                <w:rFonts w:ascii="Arial" w:hAnsi="Arial" w:cs="Arial"/>
                <w:iCs/>
                <w:color w:val="0000FF"/>
              </w:rPr>
            </w:pPr>
            <w:r>
              <w:rPr>
                <w:rFonts w:ascii="Arial" w:hAnsi="Arial" w:cs="Arial"/>
                <w:iCs/>
                <w:color w:val="0000FF"/>
              </w:rPr>
              <w:t xml:space="preserve">Art Museum </w:t>
            </w:r>
            <w:proofErr w:type="spellStart"/>
            <w:r>
              <w:rPr>
                <w:rFonts w:ascii="Arial" w:hAnsi="Arial" w:cs="Arial"/>
                <w:iCs/>
                <w:color w:val="0000FF"/>
              </w:rPr>
              <w:t>Lenbachhaus</w:t>
            </w:r>
            <w:proofErr w:type="spellEnd"/>
          </w:p>
          <w:p w14:paraId="131AB402" w14:textId="77777777" w:rsidR="00B65FD7" w:rsidRDefault="00B65FD7" w:rsidP="00B65FD7">
            <w:pPr>
              <w:rPr>
                <w:rFonts w:ascii="Arial" w:hAnsi="Arial" w:cs="Arial"/>
                <w:iCs/>
                <w:color w:val="0000FF"/>
              </w:rPr>
            </w:pPr>
            <w:r>
              <w:rPr>
                <w:rFonts w:ascii="Arial" w:hAnsi="Arial" w:cs="Arial"/>
                <w:iCs/>
                <w:color w:val="0000FF"/>
              </w:rPr>
              <w:t>Car Museum BMW world</w:t>
            </w:r>
          </w:p>
          <w:p w14:paraId="5166AFE9" w14:textId="77777777" w:rsidR="00524577" w:rsidRPr="00524577" w:rsidRDefault="00B65FD7" w:rsidP="00B65FD7">
            <w:pPr>
              <w:rPr>
                <w:rFonts w:ascii="Arial" w:hAnsi="Arial" w:cs="Arial"/>
                <w:iCs/>
                <w:color w:val="0000FF"/>
                <w:lang w:val="de-DE"/>
              </w:rPr>
            </w:pPr>
            <w:r w:rsidRPr="00524577">
              <w:rPr>
                <w:rFonts w:ascii="Arial" w:hAnsi="Arial" w:cs="Arial"/>
                <w:iCs/>
                <w:color w:val="0000FF"/>
                <w:lang w:val="de-DE"/>
              </w:rPr>
              <w:t xml:space="preserve">Science Museum </w:t>
            </w:r>
            <w:r w:rsidR="00524577" w:rsidRPr="00524577">
              <w:rPr>
                <w:rFonts w:ascii="Arial" w:hAnsi="Arial" w:cs="Arial"/>
                <w:iCs/>
                <w:color w:val="0000FF"/>
                <w:lang w:val="de-DE"/>
              </w:rPr>
              <w:t>Deutsches Museum</w:t>
            </w:r>
          </w:p>
          <w:p w14:paraId="057094C0" w14:textId="26CFF2E7" w:rsidR="00055D73" w:rsidRPr="00524577" w:rsidRDefault="00524577" w:rsidP="00524577">
            <w:pPr>
              <w:rPr>
                <w:rFonts w:ascii="Arial" w:hAnsi="Arial" w:cs="Arial"/>
                <w:lang w:val="de-DE"/>
              </w:rPr>
            </w:pPr>
            <w:r w:rsidRPr="00524577">
              <w:rPr>
                <w:rFonts w:ascii="Arial" w:hAnsi="Arial" w:cs="Arial"/>
                <w:iCs/>
                <w:color w:val="0000FF"/>
                <w:lang w:val="de-DE"/>
              </w:rPr>
              <w:t>Neon-golf</w:t>
            </w:r>
            <w:r w:rsidR="007B12C8"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367231" w:rsidRPr="00EA66B5" w14:paraId="3FD455CD" w14:textId="77777777" w:rsidTr="00BF6C2D">
        <w:trPr>
          <w:trHeight w:val="510"/>
        </w:trPr>
        <w:tc>
          <w:tcPr>
            <w:tcW w:w="2660" w:type="dxa"/>
            <w:vAlign w:val="center"/>
          </w:tcPr>
          <w:p w14:paraId="701DC7BB" w14:textId="77777777" w:rsidR="00367231" w:rsidRPr="00EA66B5" w:rsidRDefault="00367231" w:rsidP="00055D7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Persons at Risk:</w:t>
            </w:r>
          </w:p>
        </w:tc>
        <w:tc>
          <w:tcPr>
            <w:tcW w:w="1134" w:type="dxa"/>
            <w:vAlign w:val="center"/>
          </w:tcPr>
          <w:p w14:paraId="41844406" w14:textId="77777777" w:rsidR="00367231" w:rsidRPr="00EA66B5" w:rsidRDefault="00367231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Pupils </w:t>
            </w:r>
            <w:sdt>
              <w:sdtPr>
                <w:rPr>
                  <w:rFonts w:ascii="Arial" w:hAnsi="Arial" w:cs="Arial"/>
                  <w:b/>
                  <w:color w:val="0000FF"/>
                </w:rPr>
                <w:id w:val="1201125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1D93"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sdtContent>
            </w:sdt>
          </w:p>
        </w:tc>
        <w:tc>
          <w:tcPr>
            <w:tcW w:w="992" w:type="dxa"/>
            <w:gridSpan w:val="2"/>
            <w:vAlign w:val="center"/>
          </w:tcPr>
          <w:p w14:paraId="0A327406" w14:textId="77777777" w:rsidR="00367231" w:rsidRPr="00EA66B5" w:rsidRDefault="00367231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Staff </w:t>
            </w:r>
            <w:sdt>
              <w:sdtPr>
                <w:rPr>
                  <w:rFonts w:ascii="Arial" w:hAnsi="Arial" w:cs="Arial"/>
                  <w:b/>
                  <w:color w:val="0000FF"/>
                </w:rPr>
                <w:id w:val="-1164854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1D93"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sdtContent>
            </w:sdt>
          </w:p>
        </w:tc>
        <w:tc>
          <w:tcPr>
            <w:tcW w:w="5812" w:type="dxa"/>
            <w:gridSpan w:val="8"/>
            <w:vAlign w:val="center"/>
          </w:tcPr>
          <w:p w14:paraId="4C99B57D" w14:textId="77777777" w:rsidR="00367231" w:rsidRPr="00EA66B5" w:rsidRDefault="00367231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Other </w:t>
            </w:r>
            <w:sdt>
              <w:sdtPr>
                <w:rPr>
                  <w:rFonts w:ascii="Arial" w:hAnsi="Arial" w:cs="Arial"/>
                  <w:b/>
                  <w:color w:val="0000FF"/>
                </w:rPr>
                <w:id w:val="1062522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C28C1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sdtContent>
            </w:sdt>
            <w:r w:rsidR="007C6388" w:rsidRPr="00EA66B5">
              <w:rPr>
                <w:rFonts w:ascii="Arial" w:hAnsi="Arial" w:cs="Arial"/>
                <w:b/>
              </w:rPr>
              <w:t xml:space="preserve">   </w:t>
            </w:r>
            <w:r w:rsidRPr="00EA66B5">
              <w:rPr>
                <w:rFonts w:ascii="Arial" w:hAnsi="Arial" w:cs="Arial"/>
                <w:b/>
              </w:rPr>
              <w:t>Please specify:</w:t>
            </w:r>
            <w:r w:rsidR="007B12C8" w:rsidRPr="00EA66B5">
              <w:rPr>
                <w:rFonts w:ascii="Arial" w:hAnsi="Arial" w:cs="Arial"/>
                <w:b/>
              </w:rPr>
              <w:t xml:space="preserve"> </w:t>
            </w:r>
            <w:r w:rsidR="00BD1BA5"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="00BD1BA5"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="00BD1BA5" w:rsidRPr="00EA66B5">
              <w:rPr>
                <w:rFonts w:ascii="Arial" w:hAnsi="Arial" w:cs="Arial"/>
                <w:iCs/>
                <w:color w:val="0000FF"/>
              </w:rPr>
            </w:r>
            <w:r w:rsidR="00BD1BA5"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BD1BA5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BD1BA5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BD1BA5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BD1BA5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BD1BA5"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="00BD1BA5"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7C6388" w:rsidRPr="00EA66B5" w14:paraId="7BAB09A1" w14:textId="77777777" w:rsidTr="00BF6C2D">
        <w:trPr>
          <w:trHeight w:val="510"/>
        </w:trPr>
        <w:tc>
          <w:tcPr>
            <w:tcW w:w="2660" w:type="dxa"/>
            <w:vAlign w:val="center"/>
          </w:tcPr>
          <w:p w14:paraId="4FEC67B2" w14:textId="77777777" w:rsidR="007C6388" w:rsidRPr="00EA66B5" w:rsidRDefault="007C6388" w:rsidP="007C638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Consequence of Hazards:</w:t>
            </w:r>
          </w:p>
        </w:tc>
        <w:tc>
          <w:tcPr>
            <w:tcW w:w="7938" w:type="dxa"/>
            <w:gridSpan w:val="11"/>
            <w:vAlign w:val="center"/>
          </w:tcPr>
          <w:p w14:paraId="3B5309C8" w14:textId="77777777" w:rsidR="007C6388" w:rsidRPr="00E21D93" w:rsidRDefault="007C6388" w:rsidP="007C6388">
            <w:pPr>
              <w:jc w:val="center"/>
              <w:rPr>
                <w:rFonts w:ascii="Arial" w:eastAsia="Calibri" w:hAnsi="Arial" w:cs="Arial"/>
                <w:color w:val="0000FF"/>
              </w:rPr>
            </w:pPr>
            <w:r w:rsidRPr="00E21D93">
              <w:rPr>
                <w:rFonts w:ascii="Arial" w:eastAsia="Calibri" w:hAnsi="Arial" w:cs="Arial"/>
                <w:bCs/>
                <w:color w:val="0000FF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Please Select Consequence of Hazards"/>
                    <w:listEntry w:val="Minor Injury"/>
                    <w:listEntry w:val="Injury"/>
                    <w:listEntry w:val="Major Injury"/>
                    <w:listEntry w:val="Disability"/>
                    <w:listEntry w:val="Death"/>
                  </w:ddList>
                </w:ffData>
              </w:fldChar>
            </w:r>
            <w:r w:rsidRPr="00E21D93">
              <w:rPr>
                <w:rFonts w:ascii="Arial" w:eastAsia="Calibri" w:hAnsi="Arial" w:cs="Arial"/>
                <w:bCs/>
                <w:color w:val="0000FF"/>
              </w:rPr>
              <w:instrText xml:space="preserve"> FORMDROPDOWN </w:instrText>
            </w:r>
            <w:r w:rsidRPr="00E21D93">
              <w:rPr>
                <w:rFonts w:ascii="Arial" w:eastAsia="Calibri" w:hAnsi="Arial" w:cs="Arial"/>
                <w:bCs/>
                <w:color w:val="0000FF"/>
              </w:rPr>
            </w:r>
            <w:r w:rsidRPr="00E21D93">
              <w:rPr>
                <w:rFonts w:ascii="Arial" w:eastAsia="Calibri" w:hAnsi="Arial" w:cs="Arial"/>
                <w:bCs/>
                <w:color w:val="0000FF"/>
              </w:rPr>
              <w:fldChar w:fldCharType="separate"/>
            </w:r>
            <w:r w:rsidRPr="00E21D93">
              <w:rPr>
                <w:rFonts w:ascii="Arial" w:eastAsia="Calibri" w:hAnsi="Arial" w:cs="Arial"/>
                <w:bCs/>
                <w:color w:val="0000FF"/>
              </w:rPr>
              <w:fldChar w:fldCharType="end"/>
            </w:r>
          </w:p>
        </w:tc>
      </w:tr>
      <w:tr w:rsidR="00154699" w:rsidRPr="00EA66B5" w14:paraId="4388CEA5" w14:textId="77777777" w:rsidTr="00154699">
        <w:trPr>
          <w:trHeight w:val="278"/>
        </w:trPr>
        <w:tc>
          <w:tcPr>
            <w:tcW w:w="2660" w:type="dxa"/>
            <w:vMerge w:val="restart"/>
            <w:vAlign w:val="center"/>
          </w:tcPr>
          <w:p w14:paraId="6B9D6CBB" w14:textId="77777777" w:rsidR="00154699" w:rsidRPr="00EA66B5" w:rsidRDefault="00154699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Emergency Contacts:</w:t>
            </w:r>
          </w:p>
          <w:p w14:paraId="11613CE5" w14:textId="77777777" w:rsidR="00154699" w:rsidRPr="00EA66B5" w:rsidRDefault="00154699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</w:rPr>
              <w:t>(Please provide contact numbers for all staff on trip)</w:t>
            </w:r>
          </w:p>
        </w:tc>
        <w:tc>
          <w:tcPr>
            <w:tcW w:w="2646" w:type="dxa"/>
            <w:gridSpan w:val="4"/>
            <w:vAlign w:val="center"/>
          </w:tcPr>
          <w:p w14:paraId="5A69D383" w14:textId="77777777" w:rsidR="00154699" w:rsidRPr="00EA66B5" w:rsidRDefault="00154699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First Name:</w:t>
            </w:r>
          </w:p>
        </w:tc>
        <w:tc>
          <w:tcPr>
            <w:tcW w:w="2646" w:type="dxa"/>
            <w:gridSpan w:val="5"/>
            <w:vAlign w:val="center"/>
          </w:tcPr>
          <w:p w14:paraId="28E43CE1" w14:textId="77777777" w:rsidR="00154699" w:rsidRPr="00EA66B5" w:rsidRDefault="00154699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Surname:</w:t>
            </w:r>
          </w:p>
        </w:tc>
        <w:tc>
          <w:tcPr>
            <w:tcW w:w="2646" w:type="dxa"/>
            <w:gridSpan w:val="2"/>
            <w:vAlign w:val="center"/>
          </w:tcPr>
          <w:p w14:paraId="570059FB" w14:textId="77777777" w:rsidR="00154699" w:rsidRPr="00EA66B5" w:rsidRDefault="00154699" w:rsidP="00055D7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Mobile No.:</w:t>
            </w:r>
          </w:p>
        </w:tc>
      </w:tr>
      <w:tr w:rsidR="00BD1BA5" w:rsidRPr="00EA66B5" w14:paraId="70E4646F" w14:textId="77777777" w:rsidTr="00583C38">
        <w:trPr>
          <w:trHeight w:val="340"/>
        </w:trPr>
        <w:tc>
          <w:tcPr>
            <w:tcW w:w="2660" w:type="dxa"/>
            <w:vMerge/>
            <w:vAlign w:val="center"/>
          </w:tcPr>
          <w:p w14:paraId="726C6F53" w14:textId="77777777" w:rsidR="00BD1BA5" w:rsidRPr="00EA66B5" w:rsidRDefault="00BD1BA5" w:rsidP="00BD1BA5">
            <w:pPr>
              <w:rPr>
                <w:rFonts w:ascii="Arial" w:hAnsi="Arial" w:cs="Arial"/>
                <w:b/>
              </w:rPr>
            </w:pPr>
          </w:p>
        </w:tc>
        <w:tc>
          <w:tcPr>
            <w:tcW w:w="2646" w:type="dxa"/>
            <w:gridSpan w:val="4"/>
            <w:tcBorders>
              <w:bottom w:val="dotted" w:sz="4" w:space="0" w:color="auto"/>
            </w:tcBorders>
          </w:tcPr>
          <w:p w14:paraId="44F7A5C2" w14:textId="5CE62B82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524577">
              <w:rPr>
                <w:rFonts w:ascii="Arial" w:hAnsi="Arial" w:cs="Arial"/>
                <w:iCs/>
                <w:noProof/>
                <w:color w:val="0000FF"/>
              </w:rPr>
              <w:t>Tina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5"/>
            <w:tcBorders>
              <w:bottom w:val="dotted" w:sz="4" w:space="0" w:color="auto"/>
            </w:tcBorders>
          </w:tcPr>
          <w:p w14:paraId="6B9EDED0" w14:textId="19063D0C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524577">
              <w:rPr>
                <w:rFonts w:ascii="Arial" w:hAnsi="Arial" w:cs="Arial"/>
                <w:iCs/>
                <w:noProof/>
                <w:color w:val="0000FF"/>
              </w:rPr>
              <w:t>Rainer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2"/>
            <w:tcBorders>
              <w:bottom w:val="dotted" w:sz="4" w:space="0" w:color="auto"/>
            </w:tcBorders>
          </w:tcPr>
          <w:p w14:paraId="48D6BB83" w14:textId="07700CDB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524577">
              <w:rPr>
                <w:rFonts w:ascii="Arial" w:hAnsi="Arial" w:cs="Arial"/>
                <w:iCs/>
                <w:noProof/>
                <w:color w:val="0000FF"/>
              </w:rPr>
              <w:t>07769</w:t>
            </w:r>
            <w:r w:rsidR="00DC0387">
              <w:rPr>
                <w:rFonts w:ascii="Arial" w:hAnsi="Arial" w:cs="Arial"/>
                <w:iCs/>
                <w:noProof/>
                <w:color w:val="0000FF"/>
              </w:rPr>
              <w:t xml:space="preserve"> </w:t>
            </w:r>
            <w:r w:rsidR="00524577">
              <w:rPr>
                <w:rFonts w:ascii="Arial" w:hAnsi="Arial" w:cs="Arial"/>
                <w:iCs/>
                <w:noProof/>
                <w:color w:val="0000FF"/>
              </w:rPr>
              <w:t>293</w:t>
            </w:r>
            <w:r w:rsidR="00DC0387">
              <w:rPr>
                <w:rFonts w:ascii="Arial" w:hAnsi="Arial" w:cs="Arial"/>
                <w:iCs/>
                <w:noProof/>
                <w:color w:val="0000FF"/>
              </w:rPr>
              <w:t xml:space="preserve"> </w:t>
            </w:r>
            <w:r w:rsidR="00524577">
              <w:rPr>
                <w:rFonts w:ascii="Arial" w:hAnsi="Arial" w:cs="Arial"/>
                <w:iCs/>
                <w:noProof/>
                <w:color w:val="0000FF"/>
              </w:rPr>
              <w:t>845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4A62FCBB" w14:textId="77777777" w:rsidTr="00583C38">
        <w:trPr>
          <w:trHeight w:val="340"/>
        </w:trPr>
        <w:tc>
          <w:tcPr>
            <w:tcW w:w="2660" w:type="dxa"/>
            <w:vMerge/>
            <w:vAlign w:val="center"/>
          </w:tcPr>
          <w:p w14:paraId="04EDD9FC" w14:textId="77777777" w:rsidR="00BD1BA5" w:rsidRPr="00EA66B5" w:rsidRDefault="00BD1BA5" w:rsidP="00BD1BA5">
            <w:pPr>
              <w:rPr>
                <w:rFonts w:ascii="Arial" w:hAnsi="Arial" w:cs="Arial"/>
                <w:b/>
              </w:rPr>
            </w:pPr>
          </w:p>
        </w:tc>
        <w:tc>
          <w:tcPr>
            <w:tcW w:w="264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33D03C24" w14:textId="61E790B4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524577">
              <w:rPr>
                <w:rFonts w:ascii="Arial" w:hAnsi="Arial" w:cs="Arial"/>
                <w:iCs/>
                <w:noProof/>
                <w:color w:val="0000FF"/>
              </w:rPr>
              <w:t xml:space="preserve">Oscar 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5"/>
            <w:tcBorders>
              <w:top w:val="dotted" w:sz="4" w:space="0" w:color="auto"/>
              <w:bottom w:val="dotted" w:sz="4" w:space="0" w:color="auto"/>
            </w:tcBorders>
          </w:tcPr>
          <w:p w14:paraId="569FEF44" w14:textId="427463A9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524577">
              <w:rPr>
                <w:rFonts w:ascii="Arial" w:hAnsi="Arial" w:cs="Arial"/>
                <w:iCs/>
                <w:noProof/>
                <w:color w:val="0000FF"/>
              </w:rPr>
              <w:t>Trigg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0AAFAC3" w14:textId="2A95DD0A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DC0387" w:rsidRPr="00DC0387">
              <w:rPr>
                <w:rFonts w:ascii="Arial" w:hAnsi="Arial" w:cs="Arial"/>
                <w:iCs/>
                <w:noProof/>
                <w:color w:val="0000FF"/>
              </w:rPr>
              <w:t>07766 464 531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3F57570F" w14:textId="77777777" w:rsidTr="00583C38">
        <w:trPr>
          <w:trHeight w:val="340"/>
        </w:trPr>
        <w:tc>
          <w:tcPr>
            <w:tcW w:w="2660" w:type="dxa"/>
            <w:vMerge/>
            <w:vAlign w:val="center"/>
          </w:tcPr>
          <w:p w14:paraId="52866F5E" w14:textId="77777777" w:rsidR="00BD1BA5" w:rsidRPr="00EA66B5" w:rsidRDefault="00BD1BA5" w:rsidP="00BD1BA5">
            <w:pPr>
              <w:rPr>
                <w:rFonts w:ascii="Arial" w:hAnsi="Arial" w:cs="Arial"/>
                <w:b/>
              </w:rPr>
            </w:pPr>
          </w:p>
        </w:tc>
        <w:tc>
          <w:tcPr>
            <w:tcW w:w="264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A6B5666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5"/>
            <w:tcBorders>
              <w:top w:val="dotted" w:sz="4" w:space="0" w:color="auto"/>
              <w:bottom w:val="dotted" w:sz="4" w:space="0" w:color="auto"/>
            </w:tcBorders>
          </w:tcPr>
          <w:p w14:paraId="52DE3416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31811034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0EF6DB2E" w14:textId="77777777" w:rsidTr="00583C38">
        <w:trPr>
          <w:trHeight w:val="340"/>
        </w:trPr>
        <w:tc>
          <w:tcPr>
            <w:tcW w:w="2660" w:type="dxa"/>
            <w:vMerge/>
            <w:vAlign w:val="center"/>
          </w:tcPr>
          <w:p w14:paraId="14B3AED2" w14:textId="77777777" w:rsidR="00BD1BA5" w:rsidRPr="00EA66B5" w:rsidRDefault="00BD1BA5" w:rsidP="00BD1BA5">
            <w:pPr>
              <w:rPr>
                <w:rFonts w:ascii="Arial" w:hAnsi="Arial" w:cs="Arial"/>
                <w:b/>
              </w:rPr>
            </w:pPr>
          </w:p>
        </w:tc>
        <w:tc>
          <w:tcPr>
            <w:tcW w:w="264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4C4675FF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5"/>
            <w:tcBorders>
              <w:top w:val="dotted" w:sz="4" w:space="0" w:color="auto"/>
              <w:bottom w:val="dotted" w:sz="4" w:space="0" w:color="auto"/>
            </w:tcBorders>
          </w:tcPr>
          <w:p w14:paraId="46298AF5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42C4B23E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33E9FE1B" w14:textId="77777777" w:rsidTr="00583C38">
        <w:trPr>
          <w:trHeight w:val="340"/>
        </w:trPr>
        <w:tc>
          <w:tcPr>
            <w:tcW w:w="2660" w:type="dxa"/>
            <w:vMerge/>
            <w:vAlign w:val="center"/>
          </w:tcPr>
          <w:p w14:paraId="2F432158" w14:textId="77777777" w:rsidR="00BD1BA5" w:rsidRPr="00EA66B5" w:rsidRDefault="00BD1BA5" w:rsidP="00BD1BA5">
            <w:pPr>
              <w:rPr>
                <w:rFonts w:ascii="Arial" w:hAnsi="Arial" w:cs="Arial"/>
                <w:b/>
              </w:rPr>
            </w:pPr>
          </w:p>
        </w:tc>
        <w:tc>
          <w:tcPr>
            <w:tcW w:w="2646" w:type="dxa"/>
            <w:gridSpan w:val="4"/>
            <w:tcBorders>
              <w:top w:val="dotted" w:sz="4" w:space="0" w:color="auto"/>
            </w:tcBorders>
          </w:tcPr>
          <w:p w14:paraId="3D62F832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5"/>
            <w:tcBorders>
              <w:top w:val="dotted" w:sz="4" w:space="0" w:color="auto"/>
            </w:tcBorders>
          </w:tcPr>
          <w:p w14:paraId="18D87E18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646" w:type="dxa"/>
            <w:gridSpan w:val="2"/>
            <w:tcBorders>
              <w:top w:val="dotted" w:sz="4" w:space="0" w:color="auto"/>
            </w:tcBorders>
          </w:tcPr>
          <w:p w14:paraId="446A0FB9" w14:textId="77777777" w:rsidR="00BD1BA5" w:rsidRPr="00EA66B5" w:rsidRDefault="00BD1BA5" w:rsidP="00BD1BA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055D73" w:rsidRPr="00EA66B5" w14:paraId="53B8E588" w14:textId="77777777" w:rsidTr="00683056">
        <w:trPr>
          <w:trHeight w:val="79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2C619BE" w14:textId="77777777" w:rsidR="00055D73" w:rsidRPr="00EA66B5" w:rsidRDefault="00055D73" w:rsidP="00154699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lastRenderedPageBreak/>
              <w:t xml:space="preserve">Ongoing Risk </w:t>
            </w:r>
            <w:r w:rsidR="00154699" w:rsidRPr="00EA66B5">
              <w:rPr>
                <w:rFonts w:ascii="Arial" w:hAnsi="Arial" w:cs="Arial"/>
                <w:b/>
              </w:rPr>
              <w:t>A</w:t>
            </w:r>
            <w:r w:rsidRPr="00EA66B5">
              <w:rPr>
                <w:rFonts w:ascii="Arial" w:hAnsi="Arial" w:cs="Arial"/>
                <w:b/>
              </w:rPr>
              <w:t>ssessment</w:t>
            </w:r>
            <w:r w:rsidR="00154699" w:rsidRPr="00EA66B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93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4D64FE2" w14:textId="77777777" w:rsidR="00683056" w:rsidRPr="00EA66B5" w:rsidRDefault="00055D73" w:rsidP="0068305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This risk assessment is a dynamic </w:t>
            </w:r>
            <w:proofErr w:type="gramStart"/>
            <w:r w:rsidRPr="00EA66B5">
              <w:rPr>
                <w:rFonts w:ascii="Arial" w:hAnsi="Arial" w:cs="Arial"/>
              </w:rPr>
              <w:t>document</w:t>
            </w:r>
            <w:proofErr w:type="gramEnd"/>
            <w:r w:rsidRPr="00EA66B5">
              <w:rPr>
                <w:rFonts w:ascii="Arial" w:hAnsi="Arial" w:cs="Arial"/>
              </w:rPr>
              <w:t xml:space="preserve"> an</w:t>
            </w:r>
            <w:r w:rsidR="00154699" w:rsidRPr="00EA66B5">
              <w:rPr>
                <w:rFonts w:ascii="Arial" w:hAnsi="Arial" w:cs="Arial"/>
              </w:rPr>
              <w:t>d it is therefore essential to:</w:t>
            </w:r>
          </w:p>
          <w:p w14:paraId="5CC38457" w14:textId="77777777" w:rsidR="00055D73" w:rsidRPr="00EA66B5" w:rsidRDefault="00683056" w:rsidP="0068305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</w:t>
            </w:r>
            <w:r w:rsidR="00055D73" w:rsidRPr="00EA66B5">
              <w:rPr>
                <w:rFonts w:ascii="Arial" w:hAnsi="Arial" w:cs="Arial"/>
              </w:rPr>
              <w:t>pply the control measures; monitor how effective they are; change, adapt, and revise as required.</w:t>
            </w:r>
          </w:p>
        </w:tc>
      </w:tr>
    </w:tbl>
    <w:p w14:paraId="774A69C5" w14:textId="13F31B9C" w:rsidR="005E0C7C" w:rsidRPr="00EA66B5" w:rsidRDefault="006F242A" w:rsidP="006F242A">
      <w:pPr>
        <w:tabs>
          <w:tab w:val="left" w:pos="352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9"/>
        <w:gridCol w:w="2975"/>
        <w:gridCol w:w="991"/>
        <w:gridCol w:w="993"/>
        <w:gridCol w:w="1274"/>
        <w:gridCol w:w="921"/>
        <w:gridCol w:w="922"/>
        <w:gridCol w:w="921"/>
        <w:gridCol w:w="922"/>
      </w:tblGrid>
      <w:tr w:rsidR="001B5093" w:rsidRPr="00EA66B5" w14:paraId="18918DB8" w14:textId="77777777" w:rsidTr="00AC5FFB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7CC8A2D3" w14:textId="77777777" w:rsidR="001B5093" w:rsidRPr="00EA66B5" w:rsidRDefault="00EA4D47" w:rsidP="00AC5FFB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</w:rPr>
              <w:br w:type="page"/>
            </w:r>
            <w:r w:rsidR="005E0C7C" w:rsidRPr="00EA66B5">
              <w:rPr>
                <w:rFonts w:ascii="Arial" w:hAnsi="Arial" w:cs="Arial"/>
              </w:rPr>
              <w:br w:type="page"/>
            </w:r>
            <w:r w:rsidR="001B5093" w:rsidRPr="00EA66B5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975" w:type="dxa"/>
            <w:shd w:val="clear" w:color="auto" w:fill="C6D9F1"/>
            <w:vAlign w:val="center"/>
          </w:tcPr>
          <w:p w14:paraId="381B6706" w14:textId="77777777" w:rsidR="001B5093" w:rsidRPr="00EA66B5" w:rsidRDefault="001B5093" w:rsidP="00AC5FFB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Hazards</w:t>
            </w:r>
          </w:p>
        </w:tc>
        <w:tc>
          <w:tcPr>
            <w:tcW w:w="6944" w:type="dxa"/>
            <w:gridSpan w:val="7"/>
            <w:shd w:val="clear" w:color="auto" w:fill="C6D9F1"/>
            <w:vAlign w:val="center"/>
          </w:tcPr>
          <w:p w14:paraId="0E4C1A17" w14:textId="77777777" w:rsidR="001B5093" w:rsidRPr="00EA66B5" w:rsidRDefault="001B5093" w:rsidP="00AC5FFB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Control Measures</w:t>
            </w:r>
          </w:p>
        </w:tc>
      </w:tr>
      <w:tr w:rsidR="001B5093" w:rsidRPr="00EA66B5" w14:paraId="72F44F62" w14:textId="77777777" w:rsidTr="008B3F1B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22F68983" w14:textId="77777777" w:rsidR="001B5093" w:rsidRPr="00EA66B5" w:rsidRDefault="001B5093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2.0</w:t>
            </w:r>
          </w:p>
        </w:tc>
        <w:tc>
          <w:tcPr>
            <w:tcW w:w="9919" w:type="dxa"/>
            <w:gridSpan w:val="8"/>
            <w:shd w:val="clear" w:color="auto" w:fill="C6D9F1"/>
            <w:vAlign w:val="center"/>
          </w:tcPr>
          <w:p w14:paraId="67062CDF" w14:textId="7B441A7F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Transport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/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Travel</w:t>
            </w:r>
          </w:p>
        </w:tc>
      </w:tr>
      <w:tr w:rsidR="001B5093" w:rsidRPr="00EA66B5" w14:paraId="74C6CAAC" w14:textId="77777777" w:rsidTr="008B3F1B">
        <w:trPr>
          <w:trHeight w:val="737"/>
        </w:trPr>
        <w:tc>
          <w:tcPr>
            <w:tcW w:w="679" w:type="dxa"/>
            <w:tcBorders>
              <w:top w:val="nil"/>
              <w:bottom w:val="dotted" w:sz="4" w:space="0" w:color="auto"/>
            </w:tcBorders>
            <w:vAlign w:val="center"/>
          </w:tcPr>
          <w:p w14:paraId="219663C8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2.1</w:t>
            </w:r>
          </w:p>
        </w:tc>
        <w:tc>
          <w:tcPr>
            <w:tcW w:w="2975" w:type="dxa"/>
            <w:tcBorders>
              <w:top w:val="nil"/>
              <w:bottom w:val="dotted" w:sz="4" w:space="0" w:color="auto"/>
            </w:tcBorders>
            <w:vAlign w:val="center"/>
          </w:tcPr>
          <w:p w14:paraId="217EA8D4" w14:textId="1A7D8842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Incompetent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inexperienced driver</w:t>
            </w:r>
          </w:p>
        </w:tc>
        <w:tc>
          <w:tcPr>
            <w:tcW w:w="6944" w:type="dxa"/>
            <w:gridSpan w:val="7"/>
            <w:tcBorders>
              <w:top w:val="nil"/>
              <w:bottom w:val="dotted" w:sz="4" w:space="0" w:color="auto"/>
            </w:tcBorders>
            <w:vAlign w:val="center"/>
          </w:tcPr>
          <w:p w14:paraId="131F9733" w14:textId="22CC0329" w:rsidR="001B5093" w:rsidRPr="00EA66B5" w:rsidRDefault="00400508" w:rsidP="007B6AF7">
            <w:pPr>
              <w:numPr>
                <w:ilvl w:val="0"/>
                <w:numId w:val="34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If travelling by coach, company selected will be a reputable provi</w:t>
            </w:r>
            <w:r w:rsidR="00583C38" w:rsidRPr="00EA66B5">
              <w:rPr>
                <w:rFonts w:ascii="Arial" w:hAnsi="Arial" w:cs="Arial"/>
              </w:rPr>
              <w:t xml:space="preserve">der who is known to the college or recommended by the </w:t>
            </w:r>
            <w:r w:rsidR="000E52C9">
              <w:rPr>
                <w:rFonts w:ascii="Arial" w:hAnsi="Arial" w:cs="Arial"/>
              </w:rPr>
              <w:t>t</w:t>
            </w:r>
            <w:r w:rsidR="00583C38" w:rsidRPr="00EA66B5">
              <w:rPr>
                <w:rFonts w:ascii="Arial" w:hAnsi="Arial" w:cs="Arial"/>
              </w:rPr>
              <w:t xml:space="preserve">ravel </w:t>
            </w:r>
            <w:r w:rsidR="000E52C9">
              <w:rPr>
                <w:rFonts w:ascii="Arial" w:hAnsi="Arial" w:cs="Arial"/>
              </w:rPr>
              <w:t>c</w:t>
            </w:r>
            <w:r w:rsidR="00583C38" w:rsidRPr="00EA66B5">
              <w:rPr>
                <w:rFonts w:ascii="Arial" w:hAnsi="Arial" w:cs="Arial"/>
              </w:rPr>
              <w:t>ompany.</w:t>
            </w:r>
          </w:p>
          <w:p w14:paraId="3DF82C43" w14:textId="77777777" w:rsidR="00400508" w:rsidRPr="00EA66B5" w:rsidRDefault="00400508" w:rsidP="007B6AF7">
            <w:pPr>
              <w:numPr>
                <w:ilvl w:val="0"/>
                <w:numId w:val="34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College minibuses will only be driven by MiDAS assessed staff.</w:t>
            </w:r>
          </w:p>
        </w:tc>
      </w:tr>
      <w:tr w:rsidR="001B5093" w:rsidRPr="00EA66B5" w14:paraId="6442293A" w14:textId="77777777" w:rsidTr="008B3F1B">
        <w:trPr>
          <w:trHeight w:val="158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5A1B81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2.2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DDD072" w14:textId="6F3CB388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Breakdown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Accident whilst in minibus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92822D" w14:textId="6EB43F73" w:rsidR="001B5093" w:rsidRPr="00EA66B5" w:rsidRDefault="001B5093" w:rsidP="007B6AF7">
            <w:pPr>
              <w:numPr>
                <w:ilvl w:val="0"/>
                <w:numId w:val="19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Minibus is serviced on a regular basis, subject to an </w:t>
            </w:r>
            <w:r w:rsidR="006F242A" w:rsidRPr="00EA66B5">
              <w:rPr>
                <w:rFonts w:ascii="Arial" w:hAnsi="Arial" w:cs="Arial"/>
              </w:rPr>
              <w:t>11-week</w:t>
            </w:r>
            <w:r w:rsidRPr="00EA66B5">
              <w:rPr>
                <w:rFonts w:ascii="Arial" w:hAnsi="Arial" w:cs="Arial"/>
              </w:rPr>
              <w:t xml:space="preserve"> safety check, in-house weekly check and pre-use driver checks.</w:t>
            </w:r>
          </w:p>
          <w:p w14:paraId="6798CD3D" w14:textId="77777777" w:rsidR="001B5093" w:rsidRPr="00EA66B5" w:rsidRDefault="005B2E81" w:rsidP="007B6AF7">
            <w:pPr>
              <w:numPr>
                <w:ilvl w:val="0"/>
                <w:numId w:val="19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If breakdown or accident </w:t>
            </w:r>
            <w:r w:rsidR="002735D6" w:rsidRPr="00EA66B5">
              <w:rPr>
                <w:rFonts w:ascii="Arial" w:hAnsi="Arial" w:cs="Arial"/>
              </w:rPr>
              <w:t>occurs,</w:t>
            </w:r>
            <w:r w:rsidRPr="00EA66B5">
              <w:rPr>
                <w:rFonts w:ascii="Arial" w:hAnsi="Arial" w:cs="Arial"/>
              </w:rPr>
              <w:t xml:space="preserve"> staff are to lead pupils away from the vehicle to a place of safety (well away from the vehicle and moving traffic).</w:t>
            </w:r>
          </w:p>
          <w:p w14:paraId="6C0695A4" w14:textId="77777777" w:rsidR="001B5093" w:rsidRPr="00EA66B5" w:rsidRDefault="00400508" w:rsidP="007B6AF7">
            <w:pPr>
              <w:numPr>
                <w:ilvl w:val="0"/>
                <w:numId w:val="19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Driver and all passengers </w:t>
            </w:r>
            <w:r w:rsidR="00583C38" w:rsidRPr="00EA66B5">
              <w:rPr>
                <w:rFonts w:ascii="Arial" w:hAnsi="Arial" w:cs="Arial"/>
              </w:rPr>
              <w:t xml:space="preserve">to </w:t>
            </w:r>
            <w:proofErr w:type="gramStart"/>
            <w:r w:rsidR="00583C38" w:rsidRPr="00EA66B5">
              <w:rPr>
                <w:rFonts w:ascii="Arial" w:hAnsi="Arial" w:cs="Arial"/>
              </w:rPr>
              <w:t>wear seat belts at all times</w:t>
            </w:r>
            <w:proofErr w:type="gramEnd"/>
            <w:r w:rsidR="00583C38" w:rsidRPr="00EA66B5">
              <w:rPr>
                <w:rFonts w:ascii="Arial" w:hAnsi="Arial" w:cs="Arial"/>
              </w:rPr>
              <w:t xml:space="preserve"> when fitted.</w:t>
            </w:r>
          </w:p>
          <w:p w14:paraId="53A7B7C7" w14:textId="77777777" w:rsidR="001B5093" w:rsidRPr="00EA66B5" w:rsidRDefault="005B2E81" w:rsidP="007B6AF7">
            <w:pPr>
              <w:numPr>
                <w:ilvl w:val="0"/>
                <w:numId w:val="19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No one to distract the driver, driver plus one other adult present wherever possible.</w:t>
            </w:r>
          </w:p>
        </w:tc>
      </w:tr>
      <w:tr w:rsidR="001B5093" w:rsidRPr="00EA66B5" w14:paraId="76EC7DC9" w14:textId="77777777" w:rsidTr="008B3F1B">
        <w:trPr>
          <w:trHeight w:val="39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349167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2.3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BAF582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Travel Sickness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6954F1" w14:textId="44418D82" w:rsidR="001B5093" w:rsidRPr="000E52C9" w:rsidRDefault="001B5093" w:rsidP="000E52C9">
            <w:pPr>
              <w:numPr>
                <w:ilvl w:val="0"/>
                <w:numId w:val="19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>Individuals to take their own medication</w:t>
            </w:r>
            <w:r w:rsidR="006F242A">
              <w:rPr>
                <w:rFonts w:ascii="Arial" w:hAnsi="Arial" w:cs="Arial"/>
              </w:rPr>
              <w:t xml:space="preserve"> </w:t>
            </w:r>
            <w:r w:rsidRPr="000E52C9">
              <w:rPr>
                <w:rFonts w:ascii="Arial" w:hAnsi="Arial" w:cs="Arial"/>
              </w:rPr>
              <w:t>/</w:t>
            </w:r>
            <w:r w:rsidR="006F242A">
              <w:rPr>
                <w:rFonts w:ascii="Arial" w:hAnsi="Arial" w:cs="Arial"/>
              </w:rPr>
              <w:t xml:space="preserve"> </w:t>
            </w:r>
            <w:r w:rsidRPr="000E52C9">
              <w:rPr>
                <w:rFonts w:ascii="Arial" w:hAnsi="Arial" w:cs="Arial"/>
              </w:rPr>
              <w:t>travel sickness aids.</w:t>
            </w:r>
          </w:p>
        </w:tc>
      </w:tr>
      <w:tr w:rsidR="001B5093" w:rsidRPr="00EA66B5" w14:paraId="0C3206EE" w14:textId="77777777" w:rsidTr="008B3F1B">
        <w:trPr>
          <w:trHeight w:val="397"/>
        </w:trPr>
        <w:tc>
          <w:tcPr>
            <w:tcW w:w="679" w:type="dxa"/>
            <w:tcBorders>
              <w:top w:val="dotted" w:sz="4" w:space="0" w:color="auto"/>
            </w:tcBorders>
            <w:vAlign w:val="center"/>
          </w:tcPr>
          <w:p w14:paraId="69A278DC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2.4</w:t>
            </w:r>
          </w:p>
        </w:tc>
        <w:tc>
          <w:tcPr>
            <w:tcW w:w="2975" w:type="dxa"/>
            <w:tcBorders>
              <w:top w:val="dotted" w:sz="4" w:space="0" w:color="auto"/>
            </w:tcBorders>
            <w:vAlign w:val="center"/>
          </w:tcPr>
          <w:p w14:paraId="19037F0B" w14:textId="77777777" w:rsidR="001B5093" w:rsidRPr="00EA66B5" w:rsidRDefault="00583C38" w:rsidP="00583C3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Group</w:t>
            </w:r>
            <w:r w:rsidR="001B5093" w:rsidRPr="00EA66B5">
              <w:rPr>
                <w:rFonts w:ascii="Arial" w:hAnsi="Arial" w:cs="Arial"/>
              </w:rPr>
              <w:t xml:space="preserve"> using public transport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</w:tcBorders>
            <w:vAlign w:val="center"/>
          </w:tcPr>
          <w:p w14:paraId="362D8AC9" w14:textId="77777777" w:rsidR="001B5093" w:rsidRPr="00EA66B5" w:rsidRDefault="00BD1BA5" w:rsidP="00D74F7C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1B5093" w:rsidRPr="00EA66B5" w14:paraId="3E2C4C09" w14:textId="77777777" w:rsidTr="008B3F1B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76409DFE" w14:textId="77777777" w:rsidR="001B5093" w:rsidRPr="00EA66B5" w:rsidRDefault="001B5093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3.0</w:t>
            </w:r>
          </w:p>
        </w:tc>
        <w:tc>
          <w:tcPr>
            <w:tcW w:w="9919" w:type="dxa"/>
            <w:gridSpan w:val="8"/>
            <w:shd w:val="clear" w:color="auto" w:fill="C6D9F1"/>
            <w:vAlign w:val="center"/>
          </w:tcPr>
          <w:p w14:paraId="27FA08B2" w14:textId="2E157C14" w:rsidR="001B5093" w:rsidRPr="00EA66B5" w:rsidRDefault="001B5093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General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/</w:t>
            </w:r>
            <w:r w:rsidR="006F242A">
              <w:rPr>
                <w:rFonts w:ascii="Arial" w:hAnsi="Arial" w:cs="Arial"/>
                <w:b/>
              </w:rPr>
              <w:t xml:space="preserve"> </w:t>
            </w:r>
            <w:r w:rsidRPr="00EA66B5">
              <w:rPr>
                <w:rFonts w:ascii="Arial" w:hAnsi="Arial" w:cs="Arial"/>
                <w:b/>
              </w:rPr>
              <w:t>Environmental Issues</w:t>
            </w:r>
          </w:p>
        </w:tc>
      </w:tr>
      <w:tr w:rsidR="001B5093" w:rsidRPr="00EA66B5" w14:paraId="63B13BAA" w14:textId="77777777" w:rsidTr="008B3F1B">
        <w:trPr>
          <w:trHeight w:val="1361"/>
        </w:trPr>
        <w:tc>
          <w:tcPr>
            <w:tcW w:w="679" w:type="dxa"/>
            <w:vAlign w:val="center"/>
          </w:tcPr>
          <w:p w14:paraId="446DD806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3.1</w:t>
            </w:r>
          </w:p>
        </w:tc>
        <w:tc>
          <w:tcPr>
            <w:tcW w:w="2975" w:type="dxa"/>
            <w:vAlign w:val="center"/>
          </w:tcPr>
          <w:p w14:paraId="45054774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Medical needs of pupils</w:t>
            </w:r>
          </w:p>
        </w:tc>
        <w:tc>
          <w:tcPr>
            <w:tcW w:w="6944" w:type="dxa"/>
            <w:gridSpan w:val="7"/>
            <w:vAlign w:val="center"/>
          </w:tcPr>
          <w:p w14:paraId="76930ED8" w14:textId="44D7CA13" w:rsidR="001B5093" w:rsidRPr="00EA66B5" w:rsidRDefault="00400508" w:rsidP="007B6AF7">
            <w:pPr>
              <w:numPr>
                <w:ilvl w:val="0"/>
                <w:numId w:val="1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Medical Centre provides </w:t>
            </w:r>
            <w:r w:rsidR="000E52C9">
              <w:rPr>
                <w:rFonts w:ascii="Arial" w:hAnsi="Arial" w:cs="Arial"/>
              </w:rPr>
              <w:t>t</w:t>
            </w:r>
            <w:r w:rsidRPr="00EA66B5">
              <w:rPr>
                <w:rFonts w:ascii="Arial" w:hAnsi="Arial" w:cs="Arial"/>
              </w:rPr>
              <w:t xml:space="preserve">rip </w:t>
            </w:r>
            <w:r w:rsidR="000E52C9">
              <w:rPr>
                <w:rFonts w:ascii="Arial" w:hAnsi="Arial" w:cs="Arial"/>
              </w:rPr>
              <w:t>le</w:t>
            </w:r>
            <w:r w:rsidRPr="00EA66B5">
              <w:rPr>
                <w:rFonts w:ascii="Arial" w:hAnsi="Arial" w:cs="Arial"/>
              </w:rPr>
              <w:t>ader</w:t>
            </w:r>
            <w:r w:rsidR="00583C38" w:rsidRPr="00EA66B5">
              <w:rPr>
                <w:rFonts w:ascii="Arial" w:hAnsi="Arial" w:cs="Arial"/>
              </w:rPr>
              <w:t xml:space="preserve"> with pupil medical </w:t>
            </w:r>
            <w:proofErr w:type="gramStart"/>
            <w:r w:rsidR="00583C38" w:rsidRPr="00EA66B5">
              <w:rPr>
                <w:rFonts w:ascii="Arial" w:hAnsi="Arial" w:cs="Arial"/>
              </w:rPr>
              <w:t>information,</w:t>
            </w:r>
            <w:proofErr w:type="gramEnd"/>
            <w:r w:rsidR="00583C38" w:rsidRPr="00EA66B5">
              <w:rPr>
                <w:rFonts w:ascii="Arial" w:hAnsi="Arial" w:cs="Arial"/>
              </w:rPr>
              <w:t xml:space="preserve"> the pupils names will be extracted from your list on </w:t>
            </w:r>
            <w:r w:rsidR="000E52C9">
              <w:rPr>
                <w:rFonts w:ascii="Arial" w:hAnsi="Arial" w:cs="Arial"/>
              </w:rPr>
              <w:t>i</w:t>
            </w:r>
            <w:r w:rsidR="00583C38" w:rsidRPr="00EA66B5">
              <w:rPr>
                <w:rFonts w:ascii="Arial" w:hAnsi="Arial" w:cs="Arial"/>
              </w:rPr>
              <w:t>SAMS.</w:t>
            </w:r>
          </w:p>
          <w:p w14:paraId="54E006DC" w14:textId="2360080A" w:rsidR="009C3F6E" w:rsidRDefault="00400508" w:rsidP="007B6AF7">
            <w:pPr>
              <w:numPr>
                <w:ilvl w:val="0"/>
                <w:numId w:val="1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A first aid kit </w:t>
            </w:r>
            <w:r w:rsidR="009C3F6E">
              <w:rPr>
                <w:rFonts w:ascii="Arial" w:hAnsi="Arial" w:cs="Arial"/>
              </w:rPr>
              <w:t xml:space="preserve">is </w:t>
            </w:r>
            <w:r w:rsidRPr="00EA66B5">
              <w:rPr>
                <w:rFonts w:ascii="Arial" w:hAnsi="Arial" w:cs="Arial"/>
              </w:rPr>
              <w:t xml:space="preserve">provided by </w:t>
            </w:r>
            <w:r w:rsidR="009C3F6E">
              <w:rPr>
                <w:rFonts w:ascii="Arial" w:hAnsi="Arial" w:cs="Arial"/>
              </w:rPr>
              <w:t xml:space="preserve">the </w:t>
            </w:r>
            <w:r w:rsidRPr="00EA66B5">
              <w:rPr>
                <w:rFonts w:ascii="Arial" w:hAnsi="Arial" w:cs="Arial"/>
              </w:rPr>
              <w:t>Medical Centre</w:t>
            </w:r>
            <w:r w:rsidR="009C3F6E">
              <w:rPr>
                <w:rFonts w:ascii="Arial" w:hAnsi="Arial" w:cs="Arial"/>
              </w:rPr>
              <w:t>.</w:t>
            </w:r>
          </w:p>
          <w:p w14:paraId="02AD6F48" w14:textId="7E25E827" w:rsidR="001B5093" w:rsidRPr="00EA66B5" w:rsidRDefault="009C3F6E" w:rsidP="007B6AF7">
            <w:pPr>
              <w:numPr>
                <w:ilvl w:val="0"/>
                <w:numId w:val="17"/>
              </w:numPr>
              <w:ind w:left="284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Pupils are expected to carry </w:t>
            </w:r>
            <w:r w:rsidR="00B83420">
              <w:rPr>
                <w:rFonts w:ascii="Arial" w:hAnsi="Arial" w:cs="Arial"/>
              </w:rPr>
              <w:t xml:space="preserve">with them </w:t>
            </w:r>
            <w:r>
              <w:rPr>
                <w:rFonts w:ascii="Arial" w:hAnsi="Arial" w:cs="Arial"/>
              </w:rPr>
              <w:t>prescribed medication</w:t>
            </w:r>
            <w:r w:rsidR="00E82E26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such </w:t>
            </w:r>
            <w:r w:rsidR="00E82E26">
              <w:rPr>
                <w:rFonts w:ascii="Arial" w:hAnsi="Arial" w:cs="Arial"/>
              </w:rPr>
              <w:t>as inhalers for asthma and E</w:t>
            </w:r>
            <w:r w:rsidR="00400508" w:rsidRPr="00EA66B5">
              <w:rPr>
                <w:rFonts w:ascii="Arial" w:hAnsi="Arial" w:cs="Arial"/>
              </w:rPr>
              <w:t>pi</w:t>
            </w:r>
            <w:r>
              <w:rPr>
                <w:rFonts w:ascii="Arial" w:hAnsi="Arial" w:cs="Arial"/>
              </w:rPr>
              <w:t>P</w:t>
            </w:r>
            <w:r w:rsidR="00400508" w:rsidRPr="00EA66B5">
              <w:rPr>
                <w:rFonts w:ascii="Arial" w:hAnsi="Arial" w:cs="Arial"/>
              </w:rPr>
              <w:t>en</w:t>
            </w:r>
            <w:r w:rsidR="00E82E26">
              <w:rPr>
                <w:rFonts w:ascii="Arial" w:hAnsi="Arial" w:cs="Arial"/>
              </w:rPr>
              <w:t>s’</w:t>
            </w:r>
            <w:r>
              <w:rPr>
                <w:rFonts w:ascii="Arial" w:hAnsi="Arial" w:cs="Arial"/>
              </w:rPr>
              <w:t xml:space="preserve"> </w:t>
            </w:r>
            <w:r w:rsidR="00E82E26">
              <w:rPr>
                <w:rFonts w:ascii="Arial" w:hAnsi="Arial" w:cs="Arial"/>
              </w:rPr>
              <w:t>for severe allergic reactions</w:t>
            </w:r>
            <w:r w:rsidR="00400508" w:rsidRPr="00EA66B5">
              <w:rPr>
                <w:rFonts w:ascii="Arial" w:hAnsi="Arial" w:cs="Arial"/>
              </w:rPr>
              <w:t>.</w:t>
            </w:r>
          </w:p>
          <w:p w14:paraId="5292C58B" w14:textId="0A9F0F49" w:rsidR="001B5093" w:rsidRPr="00EA66B5" w:rsidRDefault="00400508" w:rsidP="007B6AF7">
            <w:pPr>
              <w:numPr>
                <w:ilvl w:val="0"/>
                <w:numId w:val="1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Information relating to pupils</w:t>
            </w:r>
            <w:r w:rsidR="000E52C9">
              <w:rPr>
                <w:rFonts w:ascii="Arial" w:hAnsi="Arial" w:cs="Arial"/>
              </w:rPr>
              <w:t>’</w:t>
            </w:r>
            <w:r w:rsidRPr="00EA66B5">
              <w:rPr>
                <w:rFonts w:ascii="Arial" w:hAnsi="Arial" w:cs="Arial"/>
              </w:rPr>
              <w:t xml:space="preserve"> specific medical conditions is carried with the first aid kit.</w:t>
            </w:r>
          </w:p>
        </w:tc>
      </w:tr>
      <w:tr w:rsidR="00882581" w:rsidRPr="00EA66B5" w14:paraId="1EEF8C5B" w14:textId="77777777" w:rsidTr="008B3F1B">
        <w:trPr>
          <w:trHeight w:val="1317"/>
        </w:trPr>
        <w:tc>
          <w:tcPr>
            <w:tcW w:w="679" w:type="dxa"/>
            <w:tcBorders>
              <w:top w:val="dotted" w:sz="4" w:space="0" w:color="auto"/>
            </w:tcBorders>
            <w:vAlign w:val="center"/>
          </w:tcPr>
          <w:p w14:paraId="214AD542" w14:textId="77777777" w:rsidR="00882581" w:rsidRPr="00EA66B5" w:rsidRDefault="00673109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</w:t>
            </w:r>
            <w:r w:rsidR="00882581" w:rsidRPr="00EA66B5">
              <w:rPr>
                <w:rFonts w:ascii="Arial" w:hAnsi="Arial" w:cs="Arial"/>
              </w:rPr>
              <w:t>.2</w:t>
            </w:r>
          </w:p>
        </w:tc>
        <w:tc>
          <w:tcPr>
            <w:tcW w:w="2975" w:type="dxa"/>
            <w:tcBorders>
              <w:top w:val="dotted" w:sz="4" w:space="0" w:color="auto"/>
            </w:tcBorders>
            <w:vAlign w:val="center"/>
          </w:tcPr>
          <w:p w14:paraId="4EE3F90D" w14:textId="77777777" w:rsidR="00882581" w:rsidRPr="00EA66B5" w:rsidRDefault="00882581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Accident requiring first aid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D64AC8" w14:textId="77777777" w:rsidR="00882581" w:rsidRPr="00EA66B5" w:rsidRDefault="00882581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 first aid kit is carried by the trip leader.</w:t>
            </w:r>
          </w:p>
          <w:p w14:paraId="29FF9314" w14:textId="57BE2223" w:rsidR="00882581" w:rsidRPr="00EA66B5" w:rsidRDefault="00882581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In the event of a serious accident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6F242A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incident an ambulance will be called immediately.</w:t>
            </w:r>
          </w:p>
          <w:p w14:paraId="4CBA377D" w14:textId="07740C9C" w:rsidR="00882581" w:rsidRPr="00EA66B5" w:rsidRDefault="00882581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All accidents and incidents will be reported on return via the College accident reporting procedure</w:t>
            </w:r>
            <w:r w:rsidR="00583C38" w:rsidRPr="00EA66B5">
              <w:rPr>
                <w:rFonts w:ascii="Arial" w:hAnsi="Arial" w:cs="Arial"/>
              </w:rPr>
              <w:t xml:space="preserve">s found on </w:t>
            </w:r>
            <w:r w:rsidR="000E52C9">
              <w:rPr>
                <w:rFonts w:ascii="Arial" w:hAnsi="Arial" w:cs="Arial"/>
              </w:rPr>
              <w:t>Connect</w:t>
            </w:r>
            <w:r w:rsidR="00583C38" w:rsidRPr="00EA66B5">
              <w:rPr>
                <w:rFonts w:ascii="Arial" w:hAnsi="Arial" w:cs="Arial"/>
              </w:rPr>
              <w:t>.</w:t>
            </w:r>
          </w:p>
        </w:tc>
      </w:tr>
      <w:tr w:rsidR="001B5093" w:rsidRPr="00EA66B5" w14:paraId="47751677" w14:textId="77777777" w:rsidTr="008B3F1B">
        <w:trPr>
          <w:trHeight w:val="73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E83FA5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3.3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DE8CCE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Hospital treatment required due to accident or illness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CCC24E" w14:textId="77777777" w:rsidR="001B5093" w:rsidRPr="00EA66B5" w:rsidRDefault="001B5093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Pupil requiring </w:t>
            </w:r>
            <w:r w:rsidR="00400508" w:rsidRPr="00EA66B5">
              <w:rPr>
                <w:rFonts w:ascii="Arial" w:hAnsi="Arial" w:cs="Arial"/>
              </w:rPr>
              <w:t xml:space="preserve">hospital </w:t>
            </w:r>
            <w:r w:rsidRPr="00EA66B5">
              <w:rPr>
                <w:rFonts w:ascii="Arial" w:hAnsi="Arial" w:cs="Arial"/>
              </w:rPr>
              <w:t>treatment will be accompanied by a member of staff.</w:t>
            </w:r>
          </w:p>
          <w:p w14:paraId="144713C3" w14:textId="77777777" w:rsidR="006538F5" w:rsidRPr="00EA66B5" w:rsidRDefault="006538F5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Trip file will be taken to hospital by accompanying member of staff.</w:t>
            </w:r>
          </w:p>
          <w:p w14:paraId="05CDE920" w14:textId="77777777" w:rsidR="001B5093" w:rsidRPr="00EA66B5" w:rsidRDefault="001B5093" w:rsidP="007B6AF7">
            <w:pPr>
              <w:numPr>
                <w:ilvl w:val="0"/>
                <w:numId w:val="1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Plan for repatriation in place via the College insurers.</w:t>
            </w:r>
          </w:p>
        </w:tc>
      </w:tr>
      <w:tr w:rsidR="001B5093" w:rsidRPr="00EA66B5" w14:paraId="626700B6" w14:textId="77777777" w:rsidTr="008B3F1B">
        <w:trPr>
          <w:trHeight w:val="56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EBA2A7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3.4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CBCF2F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Weather - Severe heat leading to sunburn or heat stroke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D83B47" w14:textId="77777777" w:rsidR="001B5093" w:rsidRPr="00EA66B5" w:rsidRDefault="001B5093" w:rsidP="007B6AF7">
            <w:pPr>
              <w:pStyle w:val="ListParagraph"/>
              <w:numPr>
                <w:ilvl w:val="0"/>
                <w:numId w:val="39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instructed to bring and apply sunscreen, suitable clothing and to drink plenty of fluids throughout the day.</w:t>
            </w:r>
          </w:p>
        </w:tc>
      </w:tr>
      <w:tr w:rsidR="001B5093" w:rsidRPr="00EA66B5" w14:paraId="653223D8" w14:textId="77777777" w:rsidTr="008B3F1B">
        <w:trPr>
          <w:trHeight w:val="39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9331DE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3.5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ECCCC4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Weather – Extreme Cold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78611B" w14:textId="44FEE9D4" w:rsidR="001B5093" w:rsidRPr="000E52C9" w:rsidRDefault="007307D9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>Pupils instructed to bring appropriate clothing for anticipated weather conditions.</w:t>
            </w:r>
          </w:p>
        </w:tc>
      </w:tr>
      <w:tr w:rsidR="001B5093" w:rsidRPr="00EA66B5" w14:paraId="0C00D821" w14:textId="77777777" w:rsidTr="008B3F1B">
        <w:trPr>
          <w:trHeight w:val="39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9609E8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lastRenderedPageBreak/>
              <w:t>3.6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06ED76" w14:textId="77777777" w:rsidR="001B5093" w:rsidRPr="00EA66B5" w:rsidRDefault="001B5093" w:rsidP="00373E9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Weather </w:t>
            </w:r>
            <w:r w:rsidR="006C5B01" w:rsidRPr="00EA66B5">
              <w:rPr>
                <w:rFonts w:ascii="Arial" w:hAnsi="Arial" w:cs="Arial"/>
              </w:rPr>
              <w:t>–</w:t>
            </w:r>
            <w:r w:rsidRPr="00EA66B5">
              <w:rPr>
                <w:rFonts w:ascii="Arial" w:hAnsi="Arial" w:cs="Arial"/>
              </w:rPr>
              <w:t xml:space="preserve"> Wet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D09C17" w14:textId="41098AF9" w:rsidR="001B5093" w:rsidRPr="000E52C9" w:rsidRDefault="007307D9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>Pupils instructed to bring appropriate clothing for anticipated weather conditions.</w:t>
            </w:r>
          </w:p>
        </w:tc>
      </w:tr>
      <w:tr w:rsidR="001B5093" w:rsidRPr="00EA66B5" w14:paraId="24DCA306" w14:textId="77777777" w:rsidTr="008B3F1B">
        <w:trPr>
          <w:trHeight w:val="1020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701F31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3.7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694CEE" w14:textId="77777777" w:rsidR="001B5093" w:rsidRPr="00EA66B5" w:rsidRDefault="001B5093" w:rsidP="005F2E34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becoming lost during free time or separated from group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B90DCB" w14:textId="77777777" w:rsidR="001B5093" w:rsidRPr="00EA66B5" w:rsidRDefault="00400508" w:rsidP="007B6AF7">
            <w:pPr>
              <w:numPr>
                <w:ilvl w:val="0"/>
                <w:numId w:val="21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are notified of the action to take if they become lost or separated from the group.</w:t>
            </w:r>
          </w:p>
          <w:p w14:paraId="0B52FB97" w14:textId="77777777" w:rsidR="00F8517B" w:rsidRPr="00EA66B5" w:rsidRDefault="00F8517B" w:rsidP="007B6AF7">
            <w:pPr>
              <w:numPr>
                <w:ilvl w:val="0"/>
                <w:numId w:val="21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Head counts will be undertaken on a regular basis to ensure no pupils are missing.</w:t>
            </w:r>
          </w:p>
          <w:p w14:paraId="098A9757" w14:textId="77777777" w:rsidR="001B5093" w:rsidRPr="00EA66B5" w:rsidRDefault="001B5093" w:rsidP="007B6AF7">
            <w:pPr>
              <w:numPr>
                <w:ilvl w:val="0"/>
                <w:numId w:val="21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Pupils will be travelling in </w:t>
            </w:r>
            <w:r w:rsidR="00583C38" w:rsidRPr="00EA66B5">
              <w:rPr>
                <w:rFonts w:ascii="Arial" w:hAnsi="Arial" w:cs="Arial"/>
              </w:rPr>
              <w:t>threes</w:t>
            </w:r>
            <w:r w:rsidRPr="00EA66B5">
              <w:rPr>
                <w:rFonts w:ascii="Arial" w:hAnsi="Arial" w:cs="Arial"/>
              </w:rPr>
              <w:t xml:space="preserve"> as a minimum.</w:t>
            </w:r>
          </w:p>
        </w:tc>
      </w:tr>
      <w:tr w:rsidR="001B5093" w:rsidRPr="00EA66B5" w14:paraId="4677BEB7" w14:textId="77777777" w:rsidTr="008B3F1B">
        <w:trPr>
          <w:trHeight w:val="454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66DC6B" w14:textId="77777777" w:rsidR="001B5093" w:rsidRPr="00EA66B5" w:rsidRDefault="002C4CD5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3.8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22DA66" w14:textId="77777777" w:rsidR="001B5093" w:rsidRPr="00EA66B5" w:rsidRDefault="001B5093" w:rsidP="00A5696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Loss of passports or tickets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21599E" w14:textId="5E03D64A" w:rsidR="001B5093" w:rsidRPr="00B64B1D" w:rsidRDefault="000E52C9" w:rsidP="00B64B1D">
            <w:pPr>
              <w:numPr>
                <w:ilvl w:val="0"/>
                <w:numId w:val="21"/>
              </w:numPr>
              <w:ind w:left="284" w:hanging="284"/>
              <w:rPr>
                <w:rFonts w:ascii="Arial" w:hAnsi="Arial" w:cs="Arial"/>
              </w:rPr>
            </w:pPr>
            <w:r w:rsidRPr="00B64B1D">
              <w:rPr>
                <w:rFonts w:ascii="Arial" w:hAnsi="Arial" w:cs="Arial"/>
              </w:rPr>
              <w:t>Trip leader</w:t>
            </w:r>
            <w:r w:rsidR="001B5093" w:rsidRPr="00B64B1D">
              <w:rPr>
                <w:rFonts w:ascii="Arial" w:hAnsi="Arial" w:cs="Arial"/>
              </w:rPr>
              <w:t xml:space="preserve"> to retain copies of all passports</w:t>
            </w:r>
            <w:r w:rsidRPr="00B64B1D">
              <w:rPr>
                <w:rFonts w:ascii="Arial" w:hAnsi="Arial" w:cs="Arial"/>
              </w:rPr>
              <w:t xml:space="preserve"> </w:t>
            </w:r>
            <w:r w:rsidR="001B5093" w:rsidRPr="00B64B1D">
              <w:rPr>
                <w:rFonts w:ascii="Arial" w:hAnsi="Arial" w:cs="Arial"/>
              </w:rPr>
              <w:t>/</w:t>
            </w:r>
            <w:r w:rsidRPr="00B64B1D">
              <w:rPr>
                <w:rFonts w:ascii="Arial" w:hAnsi="Arial" w:cs="Arial"/>
              </w:rPr>
              <w:t xml:space="preserve"> </w:t>
            </w:r>
            <w:r w:rsidR="001B5093" w:rsidRPr="00B64B1D">
              <w:rPr>
                <w:rFonts w:ascii="Arial" w:hAnsi="Arial" w:cs="Arial"/>
              </w:rPr>
              <w:t>details of all passport numbers in trip file.</w:t>
            </w:r>
          </w:p>
        </w:tc>
      </w:tr>
      <w:tr w:rsidR="001B5093" w:rsidRPr="00EA66B5" w14:paraId="06091548" w14:textId="77777777" w:rsidTr="008B3F1B">
        <w:trPr>
          <w:trHeight w:val="141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54C8" w14:textId="77777777" w:rsidR="001B5093" w:rsidRPr="00EA66B5" w:rsidRDefault="002C4CD5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3.9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AD88D8" w14:textId="3EAF9464" w:rsidR="001B5093" w:rsidRPr="00EA66B5" w:rsidRDefault="001B5093" w:rsidP="008F4E94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Theft of personal belongings</w:t>
            </w:r>
            <w:r w:rsidR="000E52C9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0E52C9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Mugging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7C0FA" w14:textId="77777777" w:rsidR="001B5093" w:rsidRPr="00EA66B5" w:rsidRDefault="007673D3" w:rsidP="007B6AF7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Advice will be sought locally on areas to avoid/high crime areas.</w:t>
            </w:r>
          </w:p>
          <w:p w14:paraId="0C631010" w14:textId="77777777" w:rsidR="001B5093" w:rsidRPr="00EA66B5" w:rsidRDefault="001B5093" w:rsidP="007B6AF7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wi</w:t>
            </w:r>
            <w:r w:rsidR="00583C38" w:rsidRPr="00EA66B5">
              <w:rPr>
                <w:rFonts w:ascii="Arial" w:hAnsi="Arial" w:cs="Arial"/>
              </w:rPr>
              <w:t>ll as a minimum travel in threes whenever possible.</w:t>
            </w:r>
          </w:p>
          <w:p w14:paraId="4F6BF61A" w14:textId="77777777" w:rsidR="001B5093" w:rsidRPr="00EA66B5" w:rsidRDefault="007673D3" w:rsidP="007B6AF7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will be briefed on areas to avoid and where the perceived risk is high adults will be present</w:t>
            </w:r>
            <w:r w:rsidR="001B5093" w:rsidRPr="00EA66B5">
              <w:rPr>
                <w:rFonts w:ascii="Arial" w:hAnsi="Arial" w:cs="Arial"/>
              </w:rPr>
              <w:t>.</w:t>
            </w:r>
          </w:p>
          <w:p w14:paraId="7BCD1770" w14:textId="23EC28DA" w:rsidR="000E52C9" w:rsidRPr="000E52C9" w:rsidRDefault="001B5093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instructed to avoid wearing expensive watches</w:t>
            </w:r>
            <w:r w:rsidR="00400508" w:rsidRPr="00EA66B5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400508" w:rsidRPr="00EA66B5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jewellery</w:t>
            </w:r>
            <w:r w:rsidR="00400508" w:rsidRPr="00EA66B5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/</w:t>
            </w:r>
            <w:r w:rsidR="00400508" w:rsidRPr="00EA66B5">
              <w:rPr>
                <w:rFonts w:ascii="Arial" w:hAnsi="Arial" w:cs="Arial"/>
              </w:rPr>
              <w:t xml:space="preserve"> </w:t>
            </w:r>
            <w:r w:rsidRPr="00EA66B5">
              <w:rPr>
                <w:rFonts w:ascii="Arial" w:hAnsi="Arial" w:cs="Arial"/>
              </w:rPr>
              <w:t>clothing</w:t>
            </w:r>
            <w:r w:rsidR="00583C38" w:rsidRPr="00EA66B5">
              <w:rPr>
                <w:rFonts w:ascii="Arial" w:hAnsi="Arial" w:cs="Arial"/>
              </w:rPr>
              <w:t xml:space="preserve"> and carrying iPads or laptops.</w:t>
            </w:r>
          </w:p>
        </w:tc>
      </w:tr>
      <w:tr w:rsidR="006C5B01" w:rsidRPr="00EA66B5" w14:paraId="7D374AE2" w14:textId="77777777" w:rsidTr="008B3F1B">
        <w:trPr>
          <w:trHeight w:val="510"/>
        </w:trPr>
        <w:tc>
          <w:tcPr>
            <w:tcW w:w="67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822CB8" w14:textId="77777777" w:rsidR="006C5B01" w:rsidRPr="00EA66B5" w:rsidRDefault="006C5B01" w:rsidP="0070779C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3.10</w:t>
            </w:r>
          </w:p>
        </w:tc>
        <w:tc>
          <w:tcPr>
            <w:tcW w:w="297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DFA6637" w14:textId="77777777" w:rsidR="006C5B01" w:rsidRPr="00EA66B5" w:rsidRDefault="006C5B01" w:rsidP="0070779C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Competence, qualification and experience of supervising staff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A2FF783" w14:textId="4C124B0C" w:rsidR="006C5B01" w:rsidRPr="000E52C9" w:rsidRDefault="006C5B01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>Accompanying adults are qualified teachers and experienced in leading or accompanying trips.</w:t>
            </w:r>
          </w:p>
        </w:tc>
      </w:tr>
      <w:tr w:rsidR="005069E9" w:rsidRPr="00EA66B5" w14:paraId="65DA1621" w14:textId="77777777" w:rsidTr="008B3F1B">
        <w:trPr>
          <w:trHeight w:val="510"/>
        </w:trPr>
        <w:tc>
          <w:tcPr>
            <w:tcW w:w="679" w:type="dxa"/>
            <w:vMerge w:val="restart"/>
            <w:tcBorders>
              <w:top w:val="dotted" w:sz="4" w:space="0" w:color="auto"/>
            </w:tcBorders>
            <w:vAlign w:val="center"/>
          </w:tcPr>
          <w:p w14:paraId="4D40A854" w14:textId="77777777" w:rsidR="005069E9" w:rsidRPr="00EA66B5" w:rsidRDefault="005069E9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3.11</w:t>
            </w:r>
          </w:p>
        </w:tc>
        <w:tc>
          <w:tcPr>
            <w:tcW w:w="2975" w:type="dxa"/>
            <w:vMerge w:val="restart"/>
            <w:tcBorders>
              <w:top w:val="dotted" w:sz="4" w:space="0" w:color="auto"/>
            </w:tcBorders>
            <w:vAlign w:val="center"/>
          </w:tcPr>
          <w:p w14:paraId="44866B78" w14:textId="77777777" w:rsidR="005069E9" w:rsidRPr="00EA66B5" w:rsidRDefault="005069E9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Unacceptable behaviour – social or sexual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D5A2F9" w14:textId="053933CF" w:rsidR="005069E9" w:rsidRPr="000E52C9" w:rsidRDefault="005069E9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>Pupils briefed on acceptable behaviour and rendezvous requirements.</w:t>
            </w:r>
          </w:p>
        </w:tc>
      </w:tr>
      <w:tr w:rsidR="005069E9" w:rsidRPr="00EA66B5" w14:paraId="76CE942D" w14:textId="77777777" w:rsidTr="008B3F1B">
        <w:trPr>
          <w:trHeight w:val="510"/>
        </w:trPr>
        <w:tc>
          <w:tcPr>
            <w:tcW w:w="679" w:type="dxa"/>
            <w:vMerge/>
            <w:tcBorders>
              <w:bottom w:val="dotted" w:sz="4" w:space="0" w:color="auto"/>
            </w:tcBorders>
            <w:vAlign w:val="center"/>
          </w:tcPr>
          <w:p w14:paraId="7A8FCA93" w14:textId="77777777" w:rsidR="005069E9" w:rsidRPr="00EA66B5" w:rsidRDefault="005069E9" w:rsidP="00322052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vMerge/>
            <w:tcBorders>
              <w:bottom w:val="dotted" w:sz="4" w:space="0" w:color="auto"/>
            </w:tcBorders>
            <w:vAlign w:val="center"/>
          </w:tcPr>
          <w:p w14:paraId="795B5A64" w14:textId="77777777" w:rsidR="005069E9" w:rsidRPr="00EA66B5" w:rsidRDefault="005069E9" w:rsidP="00322052">
            <w:pPr>
              <w:rPr>
                <w:rFonts w:ascii="Arial" w:hAnsi="Arial" w:cs="Arial"/>
              </w:rPr>
            </w:pPr>
          </w:p>
        </w:tc>
        <w:tc>
          <w:tcPr>
            <w:tcW w:w="325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A7AB3C" w14:textId="77777777" w:rsidR="005069E9" w:rsidRPr="00EA66B5" w:rsidRDefault="005069E9" w:rsidP="005069E9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Check-in times with trip leader</w:t>
            </w:r>
          </w:p>
        </w:tc>
        <w:tc>
          <w:tcPr>
            <w:tcW w:w="92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60EED7" w14:textId="77777777" w:rsidR="005069E9" w:rsidRPr="00EA66B5" w:rsidRDefault="005069E9" w:rsidP="005069E9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AM</w:t>
            </w:r>
          </w:p>
        </w:tc>
        <w:tc>
          <w:tcPr>
            <w:tcW w:w="92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B7AA56" w14:textId="5C5061A4" w:rsidR="005069E9" w:rsidRPr="00EA66B5" w:rsidRDefault="00BD1BA5" w:rsidP="005069E9">
            <w:pPr>
              <w:jc w:val="center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380679">
              <w:rPr>
                <w:rFonts w:ascii="Arial" w:hAnsi="Arial" w:cs="Arial"/>
                <w:iCs/>
                <w:noProof/>
                <w:color w:val="0000FF"/>
              </w:rPr>
              <w:t>0800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92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0E8560" w14:textId="77777777" w:rsidR="005069E9" w:rsidRPr="00EA66B5" w:rsidRDefault="005069E9" w:rsidP="005069E9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PM</w:t>
            </w:r>
          </w:p>
        </w:tc>
        <w:tc>
          <w:tcPr>
            <w:tcW w:w="92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1F8F71" w14:textId="4374F768" w:rsidR="005069E9" w:rsidRPr="00EA66B5" w:rsidRDefault="00BD1BA5" w:rsidP="005069E9">
            <w:pPr>
              <w:jc w:val="center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380679">
              <w:rPr>
                <w:rFonts w:ascii="Arial" w:hAnsi="Arial" w:cs="Arial"/>
                <w:iCs/>
                <w:color w:val="0000FF"/>
              </w:rPr>
              <w:t>2200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A83871" w:rsidRPr="00EA66B5" w14:paraId="50433C8F" w14:textId="77777777" w:rsidTr="008B3F1B">
        <w:trPr>
          <w:trHeight w:val="73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17700A" w14:textId="77777777" w:rsidR="00A83871" w:rsidRPr="00EA66B5" w:rsidRDefault="00A83871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3.12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322CD7" w14:textId="77777777" w:rsidR="00A83871" w:rsidRPr="00EA66B5" w:rsidRDefault="00A83871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Alcohol / drug abuse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EEFBA9" w14:textId="77777777" w:rsidR="00A83871" w:rsidRPr="00EA66B5" w:rsidRDefault="00A83871" w:rsidP="007B6AF7">
            <w:pPr>
              <w:numPr>
                <w:ilvl w:val="0"/>
                <w:numId w:val="33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Pre-trip briefing covers acceptable behaviour and consumption of alcohol/use of drugs as per College Policy.</w:t>
            </w:r>
          </w:p>
          <w:p w14:paraId="62396E24" w14:textId="77777777" w:rsidR="00A83871" w:rsidRPr="00EA66B5" w:rsidRDefault="00A83871" w:rsidP="007B6AF7">
            <w:pPr>
              <w:numPr>
                <w:ilvl w:val="0"/>
                <w:numId w:val="33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Staff to monitor pupils for signs of alcohol and or drugs.</w:t>
            </w:r>
          </w:p>
        </w:tc>
      </w:tr>
      <w:tr w:rsidR="00A83871" w:rsidRPr="00EA66B5" w14:paraId="7072DF57" w14:textId="77777777" w:rsidTr="008B3F1B">
        <w:trPr>
          <w:trHeight w:val="510"/>
        </w:trPr>
        <w:tc>
          <w:tcPr>
            <w:tcW w:w="679" w:type="dxa"/>
            <w:tcBorders>
              <w:top w:val="dotted" w:sz="4" w:space="0" w:color="auto"/>
            </w:tcBorders>
            <w:vAlign w:val="center"/>
          </w:tcPr>
          <w:p w14:paraId="3E771FDA" w14:textId="77777777" w:rsidR="00A83871" w:rsidRPr="00EA66B5" w:rsidRDefault="00A83871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3.13</w:t>
            </w:r>
          </w:p>
        </w:tc>
        <w:tc>
          <w:tcPr>
            <w:tcW w:w="2975" w:type="dxa"/>
            <w:tcBorders>
              <w:top w:val="dotted" w:sz="4" w:space="0" w:color="auto"/>
            </w:tcBorders>
            <w:vAlign w:val="center"/>
          </w:tcPr>
          <w:p w14:paraId="7B0DC93B" w14:textId="77777777" w:rsidR="00A83871" w:rsidRPr="00EA66B5" w:rsidRDefault="00A83871" w:rsidP="00322052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Emergency procedures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</w:tcBorders>
            <w:vAlign w:val="center"/>
          </w:tcPr>
          <w:p w14:paraId="5AEDD0DF" w14:textId="24657932" w:rsidR="00A83871" w:rsidRPr="000E52C9" w:rsidRDefault="00A83871" w:rsidP="000E52C9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0E52C9">
              <w:rPr>
                <w:rFonts w:ascii="Arial" w:hAnsi="Arial" w:cs="Arial"/>
              </w:rPr>
              <w:t xml:space="preserve">Procedures detailed in the </w:t>
            </w:r>
            <w:r w:rsidR="00322C92">
              <w:rPr>
                <w:rFonts w:ascii="Arial" w:hAnsi="Arial" w:cs="Arial"/>
              </w:rPr>
              <w:t>in the Educational Visits Policy and on the Emergency Instructions Card will be followed.</w:t>
            </w:r>
          </w:p>
        </w:tc>
      </w:tr>
      <w:tr w:rsidR="001B5093" w:rsidRPr="00EA66B5" w14:paraId="72A41849" w14:textId="77777777" w:rsidTr="008B3F1B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78F1EFBB" w14:textId="77777777" w:rsidR="001B5093" w:rsidRPr="00EA66B5" w:rsidRDefault="001B5093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4.0</w:t>
            </w:r>
          </w:p>
        </w:tc>
        <w:tc>
          <w:tcPr>
            <w:tcW w:w="9919" w:type="dxa"/>
            <w:gridSpan w:val="8"/>
            <w:shd w:val="clear" w:color="auto" w:fill="C6D9F1"/>
            <w:vAlign w:val="center"/>
          </w:tcPr>
          <w:p w14:paraId="7486CE45" w14:textId="77777777" w:rsidR="001B5093" w:rsidRPr="00EA66B5" w:rsidRDefault="001B5093" w:rsidP="00A32E09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Planned Activities</w:t>
            </w:r>
          </w:p>
        </w:tc>
      </w:tr>
      <w:tr w:rsidR="008F1184" w:rsidRPr="00EA66B5" w14:paraId="73D17302" w14:textId="77777777" w:rsidTr="00894A3A">
        <w:trPr>
          <w:trHeight w:val="510"/>
        </w:trPr>
        <w:tc>
          <w:tcPr>
            <w:tcW w:w="679" w:type="dxa"/>
            <w:vAlign w:val="center"/>
          </w:tcPr>
          <w:p w14:paraId="1C44A607" w14:textId="77777777" w:rsidR="008F1184" w:rsidRPr="00EA66B5" w:rsidRDefault="008F1184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4.1</w:t>
            </w:r>
          </w:p>
        </w:tc>
        <w:tc>
          <w:tcPr>
            <w:tcW w:w="2975" w:type="dxa"/>
            <w:vAlign w:val="center"/>
          </w:tcPr>
          <w:p w14:paraId="10A2179D" w14:textId="77777777" w:rsidR="008F1184" w:rsidRPr="00EA66B5" w:rsidRDefault="008F1184" w:rsidP="008F1184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Hazardous Activities Planned</w:t>
            </w:r>
          </w:p>
        </w:tc>
        <w:tc>
          <w:tcPr>
            <w:tcW w:w="991" w:type="dxa"/>
            <w:vAlign w:val="center"/>
          </w:tcPr>
          <w:p w14:paraId="357096EF" w14:textId="77777777" w:rsidR="008F1184" w:rsidRPr="00EA66B5" w:rsidRDefault="008F1184" w:rsidP="008F1184">
            <w:pPr>
              <w:jc w:val="center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  <w:b/>
                  <w:color w:val="0000FF"/>
                </w:rPr>
                <w:id w:val="39252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21D93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sdtContent>
            </w:sdt>
          </w:p>
        </w:tc>
        <w:tc>
          <w:tcPr>
            <w:tcW w:w="993" w:type="dxa"/>
            <w:vAlign w:val="center"/>
          </w:tcPr>
          <w:p w14:paraId="3B5B31CE" w14:textId="46EA6A05" w:rsidR="008F1184" w:rsidRPr="00EA66B5" w:rsidRDefault="008F1184" w:rsidP="008F1184">
            <w:pPr>
              <w:jc w:val="center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No </w:t>
            </w:r>
            <w:sdt>
              <w:sdtPr>
                <w:rPr>
                  <w:rFonts w:ascii="Arial" w:hAnsi="Arial" w:cs="Arial"/>
                  <w:b/>
                  <w:color w:val="0000FF"/>
                </w:rPr>
                <w:id w:val="18637847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0679"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sdtContent>
            </w:sdt>
          </w:p>
        </w:tc>
        <w:tc>
          <w:tcPr>
            <w:tcW w:w="4960" w:type="dxa"/>
            <w:gridSpan w:val="5"/>
            <w:vAlign w:val="center"/>
          </w:tcPr>
          <w:p w14:paraId="349283A7" w14:textId="77777777" w:rsidR="008F1184" w:rsidRPr="00EA66B5" w:rsidRDefault="008F1184" w:rsidP="008F1184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If yes, please give details below and control measure that will be in place.</w:t>
            </w:r>
          </w:p>
        </w:tc>
      </w:tr>
      <w:tr w:rsidR="00E94FCD" w:rsidRPr="00EA66B5" w14:paraId="25868779" w14:textId="77777777" w:rsidTr="00894A3A">
        <w:trPr>
          <w:trHeight w:val="510"/>
        </w:trPr>
        <w:tc>
          <w:tcPr>
            <w:tcW w:w="679" w:type="dxa"/>
            <w:vMerge w:val="restart"/>
            <w:tcBorders>
              <w:top w:val="dotted" w:sz="4" w:space="0" w:color="auto"/>
            </w:tcBorders>
            <w:vAlign w:val="center"/>
          </w:tcPr>
          <w:p w14:paraId="45360FA8" w14:textId="77777777" w:rsidR="00E94FCD" w:rsidRPr="00EA66B5" w:rsidRDefault="00E94FCD" w:rsidP="00583C38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/>
            <w:vAlign w:val="center"/>
          </w:tcPr>
          <w:p w14:paraId="46038AA7" w14:textId="77777777" w:rsidR="00E94FCD" w:rsidRPr="00EA66B5" w:rsidRDefault="00E94FCD" w:rsidP="00E94FCD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Hazardous Activity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shd w:val="clear" w:color="auto" w:fill="C6D9F1"/>
            <w:vAlign w:val="center"/>
          </w:tcPr>
          <w:p w14:paraId="10EB14B8" w14:textId="77777777" w:rsidR="00E94FCD" w:rsidRPr="00EA66B5" w:rsidRDefault="00E94FCD" w:rsidP="00E94FCD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Control Measures</w:t>
            </w:r>
          </w:p>
        </w:tc>
      </w:tr>
      <w:tr w:rsidR="00BD1BA5" w:rsidRPr="00EA66B5" w14:paraId="0C3241A0" w14:textId="77777777" w:rsidTr="00EA66B5">
        <w:trPr>
          <w:trHeight w:val="510"/>
        </w:trPr>
        <w:tc>
          <w:tcPr>
            <w:tcW w:w="679" w:type="dxa"/>
            <w:vMerge/>
            <w:vAlign w:val="center"/>
          </w:tcPr>
          <w:p w14:paraId="35080260" w14:textId="77777777" w:rsidR="00BD1BA5" w:rsidRPr="00EA66B5" w:rsidRDefault="00BD1BA5" w:rsidP="00BD1BA5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4FF96A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201780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7317B58C" w14:textId="77777777" w:rsidTr="00EA66B5">
        <w:trPr>
          <w:trHeight w:val="510"/>
        </w:trPr>
        <w:tc>
          <w:tcPr>
            <w:tcW w:w="679" w:type="dxa"/>
            <w:vMerge/>
            <w:vAlign w:val="center"/>
          </w:tcPr>
          <w:p w14:paraId="7F0C4C78" w14:textId="77777777" w:rsidR="00BD1BA5" w:rsidRPr="00EA66B5" w:rsidRDefault="00BD1BA5" w:rsidP="00BD1BA5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DEA463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552922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BD1BA5" w:rsidRPr="00EA66B5" w14:paraId="132F41C9" w14:textId="77777777" w:rsidTr="00EA66B5">
        <w:trPr>
          <w:trHeight w:val="510"/>
        </w:trPr>
        <w:tc>
          <w:tcPr>
            <w:tcW w:w="679" w:type="dxa"/>
            <w:vMerge/>
            <w:vAlign w:val="center"/>
          </w:tcPr>
          <w:p w14:paraId="6F9C9E8A" w14:textId="77777777" w:rsidR="00BD1BA5" w:rsidRPr="00EA66B5" w:rsidRDefault="00BD1BA5" w:rsidP="00BD1BA5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7AF683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4FEC77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2439EE" w:rsidRPr="00EA66B5" w14:paraId="7832D477" w14:textId="77777777" w:rsidTr="00EA66B5">
        <w:trPr>
          <w:trHeight w:val="510"/>
        </w:trPr>
        <w:tc>
          <w:tcPr>
            <w:tcW w:w="679" w:type="dxa"/>
            <w:vMerge/>
            <w:vAlign w:val="center"/>
          </w:tcPr>
          <w:p w14:paraId="3CDD9564" w14:textId="77777777" w:rsidR="002439EE" w:rsidRPr="00EA66B5" w:rsidRDefault="002439EE" w:rsidP="00BD1BA5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B8FE23" w14:textId="77777777" w:rsidR="002439EE" w:rsidRPr="00EA66B5" w:rsidRDefault="002439EE" w:rsidP="00EA66B5">
            <w:pPr>
              <w:rPr>
                <w:rFonts w:ascii="Arial" w:hAnsi="Arial" w:cs="Arial"/>
                <w:iCs/>
                <w:color w:val="0000FF"/>
              </w:rPr>
            </w:pP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FA5245" w14:textId="77777777" w:rsidR="002439EE" w:rsidRPr="00EA66B5" w:rsidRDefault="002439EE" w:rsidP="00EA66B5">
            <w:pPr>
              <w:rPr>
                <w:rFonts w:ascii="Arial" w:hAnsi="Arial" w:cs="Arial"/>
                <w:iCs/>
                <w:color w:val="0000FF"/>
              </w:rPr>
            </w:pPr>
          </w:p>
        </w:tc>
      </w:tr>
      <w:tr w:rsidR="00BD1BA5" w:rsidRPr="00EA66B5" w14:paraId="352F6A14" w14:textId="77777777" w:rsidTr="00EA66B5">
        <w:trPr>
          <w:trHeight w:val="510"/>
        </w:trPr>
        <w:tc>
          <w:tcPr>
            <w:tcW w:w="679" w:type="dxa"/>
            <w:vMerge/>
            <w:tcBorders>
              <w:bottom w:val="dotted" w:sz="4" w:space="0" w:color="auto"/>
            </w:tcBorders>
            <w:vAlign w:val="center"/>
          </w:tcPr>
          <w:p w14:paraId="16FB8A79" w14:textId="77777777" w:rsidR="00BD1BA5" w:rsidRPr="00EA66B5" w:rsidRDefault="00BD1BA5" w:rsidP="00BD1BA5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FBFE40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55C33A" w14:textId="77777777" w:rsidR="00BD1BA5" w:rsidRPr="00EA66B5" w:rsidRDefault="00BD1BA5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1B5093" w:rsidRPr="00EA66B5" w14:paraId="78896FE1" w14:textId="77777777" w:rsidTr="00894A3A">
        <w:trPr>
          <w:trHeight w:val="510"/>
        </w:trPr>
        <w:tc>
          <w:tcPr>
            <w:tcW w:w="679" w:type="dxa"/>
            <w:tcBorders>
              <w:bottom w:val="dotted" w:sz="4" w:space="0" w:color="auto"/>
            </w:tcBorders>
            <w:vAlign w:val="center"/>
          </w:tcPr>
          <w:p w14:paraId="77054B38" w14:textId="77777777" w:rsidR="001B5093" w:rsidRPr="00EA66B5" w:rsidRDefault="001B509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4.</w:t>
            </w:r>
            <w:r w:rsidR="000D72EA" w:rsidRPr="00EA66B5">
              <w:rPr>
                <w:rFonts w:ascii="Arial" w:hAnsi="Arial" w:cs="Arial"/>
              </w:rPr>
              <w:t>2</w:t>
            </w:r>
          </w:p>
        </w:tc>
        <w:tc>
          <w:tcPr>
            <w:tcW w:w="2975" w:type="dxa"/>
            <w:tcBorders>
              <w:bottom w:val="dotted" w:sz="4" w:space="0" w:color="auto"/>
            </w:tcBorders>
            <w:vAlign w:val="center"/>
          </w:tcPr>
          <w:p w14:paraId="212387E6" w14:textId="77777777" w:rsidR="001B5093" w:rsidRPr="00EA66B5" w:rsidRDefault="001B5093" w:rsidP="00A32E09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No hazardous activities planned</w:t>
            </w:r>
          </w:p>
        </w:tc>
        <w:tc>
          <w:tcPr>
            <w:tcW w:w="6944" w:type="dxa"/>
            <w:gridSpan w:val="7"/>
            <w:tcBorders>
              <w:bottom w:val="dotted" w:sz="4" w:space="0" w:color="auto"/>
            </w:tcBorders>
            <w:vAlign w:val="center"/>
          </w:tcPr>
          <w:p w14:paraId="6B215366" w14:textId="4FF8CEE5" w:rsidR="001B5093" w:rsidRPr="00322C92" w:rsidRDefault="001B5093" w:rsidP="00322C92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322C92">
              <w:rPr>
                <w:rFonts w:ascii="Arial" w:hAnsi="Arial" w:cs="Arial"/>
              </w:rPr>
              <w:t>Pupils will be fully briefed on the trip itinerary and notified of any activities that are not permitted during their free time i.e. swimming.</w:t>
            </w:r>
          </w:p>
        </w:tc>
      </w:tr>
      <w:tr w:rsidR="001B5093" w:rsidRPr="00EA66B5" w14:paraId="7B081F86" w14:textId="77777777" w:rsidTr="00894A3A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4B960672" w14:textId="77777777" w:rsidR="001B5093" w:rsidRPr="00EA66B5" w:rsidRDefault="001B5093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5.0</w:t>
            </w:r>
          </w:p>
        </w:tc>
        <w:tc>
          <w:tcPr>
            <w:tcW w:w="9919" w:type="dxa"/>
            <w:gridSpan w:val="8"/>
            <w:shd w:val="clear" w:color="auto" w:fill="C6D9F1"/>
            <w:vAlign w:val="center"/>
          </w:tcPr>
          <w:p w14:paraId="5582190E" w14:textId="77777777" w:rsidR="001B5093" w:rsidRPr="00EA66B5" w:rsidRDefault="001B5093" w:rsidP="00A32E09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Overnight Accommodation</w:t>
            </w:r>
          </w:p>
        </w:tc>
      </w:tr>
      <w:tr w:rsidR="007673D3" w:rsidRPr="00EA66B5" w14:paraId="56467371" w14:textId="77777777" w:rsidTr="00894A3A">
        <w:trPr>
          <w:trHeight w:val="1020"/>
        </w:trPr>
        <w:tc>
          <w:tcPr>
            <w:tcW w:w="679" w:type="dxa"/>
            <w:tcBorders>
              <w:bottom w:val="dotted" w:sz="4" w:space="0" w:color="auto"/>
            </w:tcBorders>
            <w:vAlign w:val="center"/>
          </w:tcPr>
          <w:p w14:paraId="01AE5809" w14:textId="77777777" w:rsidR="007673D3" w:rsidRPr="00EA66B5" w:rsidRDefault="007673D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5.1</w:t>
            </w:r>
          </w:p>
        </w:tc>
        <w:tc>
          <w:tcPr>
            <w:tcW w:w="2975" w:type="dxa"/>
            <w:tcBorders>
              <w:bottom w:val="dotted" w:sz="4" w:space="0" w:color="auto"/>
            </w:tcBorders>
            <w:vAlign w:val="center"/>
          </w:tcPr>
          <w:p w14:paraId="18740A98" w14:textId="77777777" w:rsidR="007673D3" w:rsidRPr="00EA66B5" w:rsidRDefault="007673D3" w:rsidP="007673D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Staying in hotel accommodation</w:t>
            </w:r>
          </w:p>
        </w:tc>
        <w:tc>
          <w:tcPr>
            <w:tcW w:w="6944" w:type="dxa"/>
            <w:gridSpan w:val="7"/>
            <w:tcBorders>
              <w:bottom w:val="dotted" w:sz="4" w:space="0" w:color="auto"/>
            </w:tcBorders>
            <w:vAlign w:val="center"/>
          </w:tcPr>
          <w:p w14:paraId="36C71AF9" w14:textId="77777777" w:rsidR="007673D3" w:rsidRPr="00EA66B5" w:rsidRDefault="007673D3" w:rsidP="008F4E94">
            <w:pPr>
              <w:numPr>
                <w:ilvl w:val="0"/>
                <w:numId w:val="35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Pupils </w:t>
            </w:r>
            <w:r w:rsidR="005B2E81" w:rsidRPr="00EA66B5">
              <w:rPr>
                <w:rFonts w:ascii="Arial" w:hAnsi="Arial" w:cs="Arial"/>
              </w:rPr>
              <w:t>encouraged</w:t>
            </w:r>
            <w:r w:rsidRPr="00EA66B5">
              <w:rPr>
                <w:rFonts w:ascii="Arial" w:hAnsi="Arial" w:cs="Arial"/>
              </w:rPr>
              <w:t xml:space="preserve"> to carry any valuable items upon their person </w:t>
            </w:r>
            <w:r w:rsidR="002036A4" w:rsidRPr="00EA66B5">
              <w:rPr>
                <w:rFonts w:ascii="Arial" w:hAnsi="Arial" w:cs="Arial"/>
              </w:rPr>
              <w:t>or to be locked in the hotel safe. They should not be left in the hotel room.</w:t>
            </w:r>
          </w:p>
          <w:p w14:paraId="0F62A451" w14:textId="77777777" w:rsidR="007673D3" w:rsidRPr="00EA66B5" w:rsidRDefault="005B2E81" w:rsidP="008F4E94">
            <w:pPr>
              <w:numPr>
                <w:ilvl w:val="0"/>
                <w:numId w:val="35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Wherever possible s</w:t>
            </w:r>
            <w:r w:rsidR="007673D3" w:rsidRPr="00EA66B5">
              <w:rPr>
                <w:rFonts w:ascii="Arial" w:hAnsi="Arial" w:cs="Arial"/>
              </w:rPr>
              <w:t>taff members to stay on the same floor as pupils to monitor pupils’ safety and behaviour.</w:t>
            </w:r>
          </w:p>
        </w:tc>
      </w:tr>
      <w:tr w:rsidR="007673D3" w:rsidRPr="00EA66B5" w14:paraId="195F6E11" w14:textId="77777777" w:rsidTr="00894A3A">
        <w:trPr>
          <w:trHeight w:val="1020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C7A2D8" w14:textId="77777777" w:rsidR="007673D3" w:rsidRPr="00EA66B5" w:rsidRDefault="007673D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5.2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BF2EC7" w14:textId="77777777" w:rsidR="007673D3" w:rsidRPr="00EA66B5" w:rsidRDefault="007673D3" w:rsidP="007673D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Risk of fire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728139" w14:textId="77777777" w:rsidR="007673D3" w:rsidRPr="00EA66B5" w:rsidRDefault="007673D3" w:rsidP="008F4E94">
            <w:pPr>
              <w:numPr>
                <w:ilvl w:val="0"/>
                <w:numId w:val="3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Pupils to be briefed on </w:t>
            </w:r>
            <w:r w:rsidR="009F1315" w:rsidRPr="00EA66B5">
              <w:rPr>
                <w:rFonts w:ascii="Arial" w:hAnsi="Arial" w:cs="Arial"/>
              </w:rPr>
              <w:t xml:space="preserve">escape routes, </w:t>
            </w:r>
            <w:r w:rsidRPr="00EA66B5">
              <w:rPr>
                <w:rFonts w:ascii="Arial" w:hAnsi="Arial" w:cs="Arial"/>
              </w:rPr>
              <w:t xml:space="preserve">location fire exits and the </w:t>
            </w:r>
            <w:r w:rsidR="009F1315" w:rsidRPr="00EA66B5">
              <w:rPr>
                <w:rFonts w:ascii="Arial" w:hAnsi="Arial" w:cs="Arial"/>
              </w:rPr>
              <w:t>building</w:t>
            </w:r>
            <w:r w:rsidRPr="00EA66B5">
              <w:rPr>
                <w:rFonts w:ascii="Arial" w:hAnsi="Arial" w:cs="Arial"/>
              </w:rPr>
              <w:t xml:space="preserve"> fire procedures upon arrival at the hotel.</w:t>
            </w:r>
          </w:p>
          <w:p w14:paraId="50D46E81" w14:textId="77777777" w:rsidR="009F1315" w:rsidRPr="00EA66B5" w:rsidRDefault="009F1315" w:rsidP="008F4E94">
            <w:pPr>
              <w:numPr>
                <w:ilvl w:val="0"/>
                <w:numId w:val="3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Assembly point established and pupils informed.</w:t>
            </w:r>
          </w:p>
          <w:p w14:paraId="00A01C04" w14:textId="77777777" w:rsidR="009F1315" w:rsidRPr="00EA66B5" w:rsidRDefault="009F1315" w:rsidP="008F4E94">
            <w:pPr>
              <w:numPr>
                <w:ilvl w:val="0"/>
                <w:numId w:val="36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Roll call carried out on evacuation.</w:t>
            </w:r>
          </w:p>
        </w:tc>
      </w:tr>
      <w:tr w:rsidR="007673D3" w:rsidRPr="00EA66B5" w14:paraId="06CB17FB" w14:textId="77777777" w:rsidTr="00894A3A">
        <w:trPr>
          <w:trHeight w:val="907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0E46E2" w14:textId="77777777" w:rsidR="007673D3" w:rsidRPr="00EA66B5" w:rsidRDefault="007673D3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5.3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C24719" w14:textId="77777777" w:rsidR="007673D3" w:rsidRPr="00EA66B5" w:rsidRDefault="007673D3" w:rsidP="007673D3">
            <w:pPr>
              <w:rPr>
                <w:rFonts w:ascii="Arial" w:hAnsi="Arial" w:cs="Arial"/>
              </w:rPr>
            </w:pPr>
            <w:r w:rsidRPr="00EA66B5">
              <w:rPr>
                <w:rStyle w:val="normalchar1"/>
                <w:rFonts w:ascii="Arial" w:hAnsi="Arial" w:cs="Arial"/>
              </w:rPr>
              <w:t>Exposure to un-known and potentially undesirable adults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2E5708" w14:textId="77777777" w:rsidR="007673D3" w:rsidRPr="00EA66B5" w:rsidRDefault="007673D3" w:rsidP="008F4E94">
            <w:pPr>
              <w:numPr>
                <w:ilvl w:val="0"/>
                <w:numId w:val="3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to be advised to carry a mobile phone with them</w:t>
            </w:r>
            <w:r w:rsidR="005B2E81" w:rsidRPr="00EA66B5">
              <w:rPr>
                <w:rFonts w:ascii="Arial" w:hAnsi="Arial" w:cs="Arial"/>
              </w:rPr>
              <w:t xml:space="preserve"> where possible</w:t>
            </w:r>
            <w:r w:rsidRPr="00EA66B5">
              <w:rPr>
                <w:rFonts w:ascii="Arial" w:hAnsi="Arial" w:cs="Arial"/>
              </w:rPr>
              <w:t>. All pupils to be provided with contact details of Beaks in case of difficulty.</w:t>
            </w:r>
          </w:p>
          <w:p w14:paraId="03CDBCA7" w14:textId="77777777" w:rsidR="007673D3" w:rsidRPr="00EA66B5" w:rsidRDefault="00441DAF" w:rsidP="00441DAF">
            <w:pPr>
              <w:numPr>
                <w:ilvl w:val="0"/>
                <w:numId w:val="3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Ideally p</w:t>
            </w:r>
            <w:r w:rsidR="007673D3" w:rsidRPr="00EA66B5">
              <w:rPr>
                <w:rFonts w:ascii="Arial" w:hAnsi="Arial" w:cs="Arial"/>
              </w:rPr>
              <w:t>upils will stay in twin rooms and so far as possible rooms will be grouped together.</w:t>
            </w:r>
          </w:p>
        </w:tc>
      </w:tr>
      <w:tr w:rsidR="006C5B01" w:rsidRPr="00EA66B5" w14:paraId="30B0FF5D" w14:textId="77777777" w:rsidTr="00894A3A">
        <w:trPr>
          <w:trHeight w:val="850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63AC56" w14:textId="77777777" w:rsidR="006C5B01" w:rsidRPr="00EA66B5" w:rsidRDefault="00356659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5.4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D722E7" w14:textId="77777777" w:rsidR="006C5B01" w:rsidRPr="00EA66B5" w:rsidRDefault="006C5B01" w:rsidP="006C5B01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Staying with host families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62D294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will be briefed on expectations of behaviour.</w:t>
            </w:r>
          </w:p>
          <w:p w14:paraId="54356FBA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Rooms kept tidy with belongings off the floor.</w:t>
            </w:r>
          </w:p>
          <w:p w14:paraId="210C0512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Suitable clothing to be </w:t>
            </w:r>
            <w:proofErr w:type="gramStart"/>
            <w:r w:rsidRPr="00EA66B5">
              <w:rPr>
                <w:rFonts w:ascii="Arial" w:hAnsi="Arial" w:cs="Arial"/>
              </w:rPr>
              <w:t>worn at all times</w:t>
            </w:r>
            <w:proofErr w:type="gramEnd"/>
            <w:r w:rsidRPr="00EA66B5">
              <w:rPr>
                <w:rFonts w:ascii="Arial" w:hAnsi="Arial" w:cs="Arial"/>
              </w:rPr>
              <w:t>.</w:t>
            </w:r>
          </w:p>
          <w:p w14:paraId="652B367D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Pupils will be staying in a minimum of pairs at host family houses.</w:t>
            </w:r>
          </w:p>
          <w:p w14:paraId="45D64708" w14:textId="2439B296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lastRenderedPageBreak/>
              <w:t xml:space="preserve">Pupils to </w:t>
            </w:r>
            <w:proofErr w:type="gramStart"/>
            <w:r w:rsidRPr="00EA66B5">
              <w:rPr>
                <w:rFonts w:ascii="Arial" w:hAnsi="Arial" w:cs="Arial"/>
              </w:rPr>
              <w:t>have their host famil</w:t>
            </w:r>
            <w:r w:rsidR="00322C92">
              <w:rPr>
                <w:rFonts w:ascii="Arial" w:hAnsi="Arial" w:cs="Arial"/>
              </w:rPr>
              <w:t>y’s</w:t>
            </w:r>
            <w:r w:rsidRPr="00EA66B5">
              <w:rPr>
                <w:rFonts w:ascii="Arial" w:hAnsi="Arial" w:cs="Arial"/>
              </w:rPr>
              <w:t xml:space="preserve"> address and phone number with them at all times</w:t>
            </w:r>
            <w:proofErr w:type="gramEnd"/>
            <w:r w:rsidRPr="00EA66B5">
              <w:rPr>
                <w:rFonts w:ascii="Arial" w:hAnsi="Arial" w:cs="Arial"/>
              </w:rPr>
              <w:t>.</w:t>
            </w:r>
          </w:p>
          <w:p w14:paraId="486FCDC8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Checks made that basic requirements will be met.</w:t>
            </w:r>
          </w:p>
          <w:p w14:paraId="04363D43" w14:textId="77777777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Arrangements over supervision, down time, curfew etc. will be explained to pupils and host families.</w:t>
            </w:r>
          </w:p>
          <w:p w14:paraId="2FD8F162" w14:textId="22920DBC" w:rsidR="006C5B01" w:rsidRPr="00EA66B5" w:rsidRDefault="006C5B01" w:rsidP="008F4E94">
            <w:pPr>
              <w:numPr>
                <w:ilvl w:val="0"/>
                <w:numId w:val="27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color w:val="000000"/>
                <w:lang w:val="en-US"/>
              </w:rPr>
              <w:t xml:space="preserve">The host families are all known personally to </w:t>
            </w:r>
            <w:r w:rsidR="00322C92">
              <w:rPr>
                <w:rFonts w:ascii="Arial" w:hAnsi="Arial" w:cs="Arial"/>
                <w:color w:val="000000"/>
                <w:lang w:val="en-US"/>
              </w:rPr>
              <w:t xml:space="preserve">partner </w:t>
            </w:r>
            <w:r w:rsidRPr="00EA66B5">
              <w:rPr>
                <w:rFonts w:ascii="Arial" w:hAnsi="Arial" w:cs="Arial"/>
                <w:color w:val="000000"/>
                <w:lang w:val="en-US"/>
              </w:rPr>
              <w:t>school</w:t>
            </w:r>
            <w:r w:rsidR="00322C92">
              <w:rPr>
                <w:rFonts w:ascii="Arial" w:hAnsi="Arial" w:cs="Arial"/>
                <w:color w:val="000000"/>
                <w:lang w:val="en-US"/>
              </w:rPr>
              <w:t>s</w:t>
            </w:r>
            <w:r w:rsidRPr="00EA66B5">
              <w:rPr>
                <w:rFonts w:ascii="Arial" w:hAnsi="Arial" w:cs="Arial"/>
                <w:color w:val="000000"/>
                <w:lang w:val="en-US"/>
              </w:rPr>
              <w:t xml:space="preserve"> and they have been hosting students for many years. Hosts have been made aware of </w:t>
            </w:r>
            <w:proofErr w:type="gramStart"/>
            <w:r w:rsidR="00322C92">
              <w:rPr>
                <w:rFonts w:ascii="Arial" w:hAnsi="Arial" w:cs="Arial"/>
                <w:color w:val="000000"/>
                <w:lang w:val="en-US"/>
              </w:rPr>
              <w:t>College</w:t>
            </w:r>
            <w:proofErr w:type="gramEnd"/>
            <w:r w:rsidR="00322C92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r w:rsidRPr="00EA66B5">
              <w:rPr>
                <w:rFonts w:ascii="Arial" w:hAnsi="Arial" w:cs="Arial"/>
                <w:color w:val="000000"/>
                <w:lang w:val="en-US"/>
              </w:rPr>
              <w:t xml:space="preserve">requirements regarding curfews and monitoring. </w:t>
            </w:r>
            <w:r w:rsidR="00322C92">
              <w:rPr>
                <w:rFonts w:ascii="Arial" w:hAnsi="Arial" w:cs="Arial"/>
                <w:color w:val="000000"/>
                <w:lang w:val="en-US"/>
              </w:rPr>
              <w:t>Partner schools have</w:t>
            </w:r>
            <w:r w:rsidRPr="00EA66B5">
              <w:rPr>
                <w:rFonts w:ascii="Arial" w:hAnsi="Arial" w:cs="Arial"/>
                <w:color w:val="000000"/>
                <w:lang w:val="en-US"/>
              </w:rPr>
              <w:t xml:space="preserve"> agreed to a </w:t>
            </w:r>
            <w:proofErr w:type="gramStart"/>
            <w:r w:rsidRPr="00EA66B5">
              <w:rPr>
                <w:rFonts w:ascii="Arial" w:hAnsi="Arial" w:cs="Arial"/>
                <w:color w:val="000000"/>
                <w:lang w:val="en-US"/>
              </w:rPr>
              <w:t>College</w:t>
            </w:r>
            <w:proofErr w:type="gramEnd"/>
            <w:r w:rsidRPr="00EA66B5">
              <w:rPr>
                <w:rFonts w:ascii="Arial" w:hAnsi="Arial" w:cs="Arial"/>
                <w:color w:val="000000"/>
                <w:lang w:val="en-US"/>
              </w:rPr>
              <w:t xml:space="preserve"> minimum expectations document which states that </w:t>
            </w:r>
            <w:r w:rsidR="00322C92">
              <w:rPr>
                <w:rFonts w:ascii="Arial" w:hAnsi="Arial" w:cs="Arial"/>
                <w:color w:val="000000"/>
                <w:lang w:val="en-US"/>
              </w:rPr>
              <w:t xml:space="preserve">the equivalent of DBS checks </w:t>
            </w:r>
            <w:proofErr w:type="gramStart"/>
            <w:r w:rsidR="00322C92">
              <w:rPr>
                <w:rFonts w:ascii="Arial" w:hAnsi="Arial" w:cs="Arial"/>
                <w:color w:val="000000"/>
                <w:lang w:val="en-US"/>
              </w:rPr>
              <w:t>have</w:t>
            </w:r>
            <w:proofErr w:type="gramEnd"/>
            <w:r w:rsidR="00322C92">
              <w:rPr>
                <w:rFonts w:ascii="Arial" w:hAnsi="Arial" w:cs="Arial"/>
                <w:color w:val="000000"/>
                <w:lang w:val="en-US"/>
              </w:rPr>
              <w:t xml:space="preserve"> been obtained.</w:t>
            </w:r>
          </w:p>
        </w:tc>
      </w:tr>
      <w:tr w:rsidR="006C5B01" w:rsidRPr="00EA66B5" w14:paraId="460BFA4D" w14:textId="77777777" w:rsidTr="00894A3A">
        <w:trPr>
          <w:trHeight w:val="510"/>
        </w:trPr>
        <w:tc>
          <w:tcPr>
            <w:tcW w:w="6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41668F" w14:textId="77777777" w:rsidR="006C5B01" w:rsidRPr="00EA66B5" w:rsidRDefault="00356659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lastRenderedPageBreak/>
              <w:t>5.5</w:t>
            </w:r>
          </w:p>
        </w:tc>
        <w:tc>
          <w:tcPr>
            <w:tcW w:w="29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083246" w14:textId="77777777" w:rsidR="006C5B01" w:rsidRPr="00EA66B5" w:rsidRDefault="006C5B01" w:rsidP="0070779C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Risk of fire in host family home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7D755A" w14:textId="11EB1BF9" w:rsidR="006C5B01" w:rsidRPr="00322C92" w:rsidRDefault="006C5B01" w:rsidP="00322C92">
            <w:pPr>
              <w:numPr>
                <w:ilvl w:val="0"/>
                <w:numId w:val="22"/>
              </w:numPr>
              <w:ind w:left="284" w:hanging="284"/>
              <w:rPr>
                <w:rFonts w:ascii="Arial" w:hAnsi="Arial" w:cs="Arial"/>
              </w:rPr>
            </w:pPr>
            <w:r w:rsidRPr="00322C92">
              <w:rPr>
                <w:rFonts w:ascii="Arial" w:hAnsi="Arial" w:cs="Arial"/>
              </w:rPr>
              <w:t>Pupils made aware of fire procedures including emergency exits on arrival.</w:t>
            </w:r>
          </w:p>
        </w:tc>
      </w:tr>
      <w:tr w:rsidR="006C5B01" w:rsidRPr="00EA66B5" w14:paraId="149338F7" w14:textId="77777777" w:rsidTr="00F335FB">
        <w:trPr>
          <w:trHeight w:val="1361"/>
        </w:trPr>
        <w:tc>
          <w:tcPr>
            <w:tcW w:w="67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48E3882" w14:textId="77777777" w:rsidR="006C5B01" w:rsidRPr="00EA66B5" w:rsidRDefault="00356659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5.6</w:t>
            </w:r>
          </w:p>
        </w:tc>
        <w:tc>
          <w:tcPr>
            <w:tcW w:w="297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F1AB993" w14:textId="77777777" w:rsidR="006C5B01" w:rsidRPr="00EA66B5" w:rsidRDefault="006C5B01" w:rsidP="0070779C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Exposure to un-known and potentially undesirable adults</w:t>
            </w:r>
          </w:p>
        </w:tc>
        <w:tc>
          <w:tcPr>
            <w:tcW w:w="6944" w:type="dxa"/>
            <w:gridSpan w:val="7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F4E413F" w14:textId="77777777" w:rsidR="006C5B01" w:rsidRPr="00EA66B5" w:rsidRDefault="006C5B01" w:rsidP="008F4E94">
            <w:pPr>
              <w:numPr>
                <w:ilvl w:val="0"/>
                <w:numId w:val="28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 24-hour contact number for host families and children established for use if there is an emergency or an issue or the child is concerned or unhappy.</w:t>
            </w:r>
          </w:p>
          <w:p w14:paraId="282A100A" w14:textId="32BC67D7" w:rsidR="006C5B01" w:rsidRPr="00EA66B5" w:rsidRDefault="006C5B01" w:rsidP="008F4E94">
            <w:pPr>
              <w:numPr>
                <w:ilvl w:val="0"/>
                <w:numId w:val="28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Trip </w:t>
            </w:r>
            <w:r w:rsidR="00322C92">
              <w:rPr>
                <w:rFonts w:ascii="Arial" w:hAnsi="Arial" w:cs="Arial"/>
              </w:rPr>
              <w:t>l</w:t>
            </w:r>
            <w:r w:rsidRPr="00EA66B5">
              <w:rPr>
                <w:rFonts w:ascii="Arial" w:hAnsi="Arial" w:cs="Arial"/>
              </w:rPr>
              <w:t xml:space="preserve">eader will speak to each pupil </w:t>
            </w:r>
            <w:r w:rsidR="00EA4D47" w:rsidRPr="00EA66B5">
              <w:rPr>
                <w:rFonts w:ascii="Arial" w:hAnsi="Arial" w:cs="Arial"/>
              </w:rPr>
              <w:t>every day</w:t>
            </w:r>
            <w:r w:rsidRPr="00EA66B5">
              <w:rPr>
                <w:rFonts w:ascii="Arial" w:hAnsi="Arial" w:cs="Arial"/>
              </w:rPr>
              <w:t xml:space="preserve"> and has an arranged phrase or code word which means “I want you to come and visit me straight away”.</w:t>
            </w:r>
          </w:p>
          <w:p w14:paraId="70B616BD" w14:textId="77777777" w:rsidR="00894A3A" w:rsidRPr="00EA66B5" w:rsidRDefault="006C5B01" w:rsidP="00894A3A">
            <w:pPr>
              <w:numPr>
                <w:ilvl w:val="0"/>
                <w:numId w:val="28"/>
              </w:numPr>
              <w:ind w:left="284" w:hanging="284"/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All families known to counterpart leader and known to be reputable.</w:t>
            </w:r>
          </w:p>
        </w:tc>
      </w:tr>
      <w:tr w:rsidR="00894A3A" w:rsidRPr="00EA66B5" w14:paraId="3A498762" w14:textId="77777777" w:rsidTr="000E52C9">
        <w:trPr>
          <w:trHeight w:val="283"/>
        </w:trPr>
        <w:tc>
          <w:tcPr>
            <w:tcW w:w="679" w:type="dxa"/>
            <w:shd w:val="clear" w:color="auto" w:fill="C6D9F1"/>
            <w:vAlign w:val="center"/>
          </w:tcPr>
          <w:p w14:paraId="6EFD0936" w14:textId="77777777" w:rsidR="00894A3A" w:rsidRPr="00EA66B5" w:rsidRDefault="00894A3A" w:rsidP="00A16C16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</w:rPr>
              <w:br w:type="page"/>
            </w:r>
            <w:r w:rsidRPr="00EA66B5">
              <w:rPr>
                <w:rFonts w:ascii="Arial" w:hAnsi="Arial" w:cs="Arial"/>
                <w:b/>
              </w:rPr>
              <w:t>6.0</w:t>
            </w:r>
          </w:p>
        </w:tc>
        <w:tc>
          <w:tcPr>
            <w:tcW w:w="9919" w:type="dxa"/>
            <w:gridSpan w:val="8"/>
            <w:shd w:val="clear" w:color="auto" w:fill="C6D9F1"/>
            <w:vAlign w:val="center"/>
          </w:tcPr>
          <w:p w14:paraId="7C574045" w14:textId="77777777" w:rsidR="00894A3A" w:rsidRPr="00EA66B5" w:rsidRDefault="00894A3A" w:rsidP="00A16C1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>Alternative Plans (Plan ‘B’):</w:t>
            </w:r>
          </w:p>
        </w:tc>
      </w:tr>
      <w:tr w:rsidR="00894A3A" w:rsidRPr="00EA66B5" w14:paraId="14BE16DB" w14:textId="77777777" w:rsidTr="000E52C9">
        <w:trPr>
          <w:trHeight w:val="567"/>
        </w:trPr>
        <w:tc>
          <w:tcPr>
            <w:tcW w:w="679" w:type="dxa"/>
            <w:vAlign w:val="center"/>
          </w:tcPr>
          <w:p w14:paraId="31DB9F3B" w14:textId="77777777" w:rsidR="00894A3A" w:rsidRPr="00EA66B5" w:rsidRDefault="00894A3A" w:rsidP="00A16C1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6.1</w:t>
            </w:r>
          </w:p>
        </w:tc>
        <w:tc>
          <w:tcPr>
            <w:tcW w:w="9919" w:type="dxa"/>
            <w:gridSpan w:val="8"/>
            <w:vAlign w:val="center"/>
          </w:tcPr>
          <w:p w14:paraId="51787219" w14:textId="0800DA3E" w:rsidR="00894A3A" w:rsidRPr="00EA66B5" w:rsidRDefault="00894A3A" w:rsidP="00A16C1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 xml:space="preserve">If it is not possible to proceed with the trip as planned it will </w:t>
            </w:r>
            <w:r w:rsidR="00322C92">
              <w:rPr>
                <w:rFonts w:ascii="Arial" w:hAnsi="Arial" w:cs="Arial"/>
              </w:rPr>
              <w:t xml:space="preserve">either follow a pre-planned alternative </w:t>
            </w:r>
            <w:proofErr w:type="gramStart"/>
            <w:r w:rsidR="00322C92">
              <w:rPr>
                <w:rFonts w:ascii="Arial" w:hAnsi="Arial" w:cs="Arial"/>
              </w:rPr>
              <w:t>plan, or</w:t>
            </w:r>
            <w:proofErr w:type="gramEnd"/>
            <w:r w:rsidR="00322C92">
              <w:rPr>
                <w:rFonts w:ascii="Arial" w:hAnsi="Arial" w:cs="Arial"/>
              </w:rPr>
              <w:t xml:space="preserve"> be </w:t>
            </w:r>
            <w:r w:rsidRPr="00EA66B5">
              <w:rPr>
                <w:rFonts w:ascii="Arial" w:hAnsi="Arial" w:cs="Arial"/>
              </w:rPr>
              <w:t>abandoned and all staff and pupils will return home.</w:t>
            </w:r>
          </w:p>
        </w:tc>
      </w:tr>
    </w:tbl>
    <w:p w14:paraId="5B7F8701" w14:textId="77777777" w:rsidR="00894A3A" w:rsidRDefault="00894A3A">
      <w:pPr>
        <w:rPr>
          <w:rFonts w:ascii="Arial" w:hAnsi="Arial" w:cs="Arial"/>
        </w:rPr>
      </w:pPr>
    </w:p>
    <w:p w14:paraId="03D9E5EA" w14:textId="77777777" w:rsidR="00F335FB" w:rsidRPr="00EA66B5" w:rsidRDefault="00F335FB">
      <w:pPr>
        <w:rPr>
          <w:rFonts w:ascii="Arial" w:hAnsi="Arial" w:cs="Arial"/>
        </w:rPr>
      </w:pPr>
    </w:p>
    <w:p w14:paraId="466B1B16" w14:textId="77777777" w:rsidR="00894A3A" w:rsidRPr="00EA66B5" w:rsidRDefault="00894A3A">
      <w:pPr>
        <w:rPr>
          <w:rFonts w:ascii="Arial" w:hAnsi="Arial" w:cs="Arial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126"/>
        <w:gridCol w:w="2125"/>
        <w:gridCol w:w="5667"/>
      </w:tblGrid>
      <w:tr w:rsidR="00673109" w:rsidRPr="00EA66B5" w14:paraId="3E137E9A" w14:textId="77777777" w:rsidTr="00AC5FFB">
        <w:trPr>
          <w:trHeight w:val="397"/>
        </w:trPr>
        <w:tc>
          <w:tcPr>
            <w:tcW w:w="680" w:type="dxa"/>
            <w:shd w:val="clear" w:color="auto" w:fill="C6D9F1"/>
            <w:vAlign w:val="center"/>
          </w:tcPr>
          <w:p w14:paraId="15FB0026" w14:textId="77777777" w:rsidR="00673109" w:rsidRPr="00AC5FFB" w:rsidRDefault="00356659" w:rsidP="00583C38">
            <w:pPr>
              <w:rPr>
                <w:rFonts w:ascii="Arial" w:hAnsi="Arial" w:cs="Arial"/>
                <w:b/>
                <w:bCs/>
              </w:rPr>
            </w:pPr>
            <w:r w:rsidRPr="00AC5FFB">
              <w:rPr>
                <w:rFonts w:ascii="Arial" w:hAnsi="Arial" w:cs="Arial"/>
                <w:b/>
                <w:bCs/>
              </w:rPr>
              <w:t>7.0</w:t>
            </w:r>
          </w:p>
        </w:tc>
        <w:tc>
          <w:tcPr>
            <w:tcW w:w="9918" w:type="dxa"/>
            <w:gridSpan w:val="3"/>
            <w:shd w:val="clear" w:color="auto" w:fill="C6D9F1"/>
            <w:vAlign w:val="center"/>
          </w:tcPr>
          <w:p w14:paraId="59416D85" w14:textId="77777777" w:rsidR="00673109" w:rsidRPr="00EA66B5" w:rsidRDefault="00673109" w:rsidP="00583C38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Pupils with Medical Needs Information</w:t>
            </w:r>
          </w:p>
        </w:tc>
      </w:tr>
      <w:tr w:rsidR="006F242A" w:rsidRPr="00EA66B5" w14:paraId="66D5DD23" w14:textId="77777777" w:rsidTr="00BD1BA5">
        <w:trPr>
          <w:trHeight w:val="397"/>
        </w:trPr>
        <w:tc>
          <w:tcPr>
            <w:tcW w:w="680" w:type="dxa"/>
            <w:vMerge w:val="restart"/>
            <w:vAlign w:val="center"/>
          </w:tcPr>
          <w:p w14:paraId="0CECBA62" w14:textId="77777777" w:rsidR="006F242A" w:rsidRPr="00EA66B5" w:rsidRDefault="006F242A" w:rsidP="00583C3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70B6EC4F" w14:textId="77777777" w:rsidR="006F242A" w:rsidRPr="00EA66B5" w:rsidRDefault="006F242A" w:rsidP="00BD1BA5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First Name</w:t>
            </w:r>
          </w:p>
        </w:tc>
        <w:tc>
          <w:tcPr>
            <w:tcW w:w="2125" w:type="dxa"/>
            <w:vAlign w:val="center"/>
          </w:tcPr>
          <w:p w14:paraId="34948112" w14:textId="77777777" w:rsidR="006F242A" w:rsidRPr="00EA66B5" w:rsidRDefault="006F242A" w:rsidP="00BD1BA5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Surname</w:t>
            </w:r>
          </w:p>
        </w:tc>
        <w:tc>
          <w:tcPr>
            <w:tcW w:w="5667" w:type="dxa"/>
            <w:vAlign w:val="center"/>
          </w:tcPr>
          <w:p w14:paraId="40285872" w14:textId="77777777" w:rsidR="006F242A" w:rsidRPr="00EA66B5" w:rsidRDefault="006F242A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Details</w:t>
            </w:r>
          </w:p>
        </w:tc>
      </w:tr>
      <w:tr w:rsidR="006F242A" w:rsidRPr="00EA66B5" w14:paraId="28777FD0" w14:textId="77777777" w:rsidTr="00EA66B5">
        <w:trPr>
          <w:trHeight w:val="397"/>
        </w:trPr>
        <w:tc>
          <w:tcPr>
            <w:tcW w:w="680" w:type="dxa"/>
            <w:vMerge/>
            <w:vAlign w:val="center"/>
          </w:tcPr>
          <w:p w14:paraId="35916BBF" w14:textId="77777777" w:rsidR="006F242A" w:rsidRPr="00EA66B5" w:rsidRDefault="006F242A" w:rsidP="00BD1BA5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26DF44AC" w14:textId="3D306E84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032E83">
              <w:rPr>
                <w:rFonts w:ascii="Arial" w:hAnsi="Arial" w:cs="Arial"/>
                <w:iCs/>
                <w:noProof/>
                <w:color w:val="0000FF"/>
              </w:rPr>
              <w:t>Lily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5E5A3C7F" w14:textId="41EFBEB9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032E83">
              <w:rPr>
                <w:rFonts w:ascii="Arial" w:hAnsi="Arial" w:cs="Arial"/>
                <w:iCs/>
                <w:noProof/>
                <w:color w:val="0000FF"/>
              </w:rPr>
              <w:t>Gibbens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46CFAEF3" w14:textId="7D477ED2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032E83">
              <w:rPr>
                <w:rFonts w:ascii="Arial" w:hAnsi="Arial" w:cs="Arial"/>
                <w:iCs/>
                <w:noProof/>
                <w:color w:val="0000FF"/>
              </w:rPr>
              <w:t>Asthma, Hay Fever, Inhaler occassionallz needed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2E65E7AC" w14:textId="77777777" w:rsidTr="00EA66B5">
        <w:trPr>
          <w:trHeight w:val="397"/>
        </w:trPr>
        <w:tc>
          <w:tcPr>
            <w:tcW w:w="680" w:type="dxa"/>
            <w:vMerge/>
            <w:vAlign w:val="center"/>
          </w:tcPr>
          <w:p w14:paraId="0B6F18BF" w14:textId="77777777" w:rsidR="006F242A" w:rsidRPr="00EA66B5" w:rsidRDefault="006F242A" w:rsidP="00BD1BA5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4015041F" w14:textId="22DA0588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color w:val="0000FF"/>
              </w:rPr>
              <w:t>Sam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014BDD9A" w14:textId="27184793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noProof/>
                <w:color w:val="0000FF"/>
              </w:rPr>
              <w:t>Grainger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5681033C" w14:textId="4E7BF67F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noProof/>
                <w:color w:val="0000FF"/>
              </w:rPr>
              <w:t>ADHD, controlled Med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6BBDFF10" w14:textId="77777777" w:rsidTr="000152B9">
        <w:trPr>
          <w:trHeight w:val="397"/>
        </w:trPr>
        <w:tc>
          <w:tcPr>
            <w:tcW w:w="680" w:type="dxa"/>
            <w:vMerge/>
            <w:vAlign w:val="center"/>
          </w:tcPr>
          <w:p w14:paraId="16756C62" w14:textId="77777777" w:rsidR="006F242A" w:rsidRPr="00EA66B5" w:rsidRDefault="006F242A" w:rsidP="00BD1BA5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1CB963D" w14:textId="52FC4E83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noProof/>
                <w:color w:val="0000FF"/>
              </w:rPr>
              <w:t>Patrick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tcBorders>
              <w:bottom w:val="single" w:sz="4" w:space="0" w:color="auto"/>
            </w:tcBorders>
            <w:vAlign w:val="center"/>
          </w:tcPr>
          <w:p w14:paraId="6A4F6332" w14:textId="71F7B30C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noProof/>
                <w:color w:val="0000FF"/>
              </w:rPr>
              <w:t>Johnstone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14:paraId="029D687C" w14:textId="11F57701" w:rsidR="006F242A" w:rsidRPr="00EA66B5" w:rsidRDefault="006F242A" w:rsidP="00EA66B5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noProof/>
                <w:color w:val="0000FF"/>
              </w:rPr>
              <w:t>Allergy to bites stings, Antihistamines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6E7D5BC5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3244AEC3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0FF12CE2" w14:textId="2F3C1652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noProof/>
                <w:color w:val="0000FF"/>
              </w:rPr>
              <w:t>Vita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32539CDD" w14:textId="642642EC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noProof/>
                <w:color w:val="0000FF"/>
              </w:rPr>
              <w:t>Petersen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4CB59E0E" w14:textId="603E10DF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noProof/>
                <w:color w:val="0000FF"/>
              </w:rPr>
              <w:t>Esmetophobia, Hay fever, Allergy to quails eggs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11FF029B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5A3688DB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792D0FCC" w14:textId="0E2F7214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noProof/>
                <w:color w:val="0000FF"/>
              </w:rPr>
              <w:t>Kevin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50C407EF" w14:textId="222B9C1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noProof/>
                <w:color w:val="0000FF"/>
              </w:rPr>
              <w:t>Wang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0B713B5C" w14:textId="3DC94653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685029">
              <w:rPr>
                <w:rFonts w:ascii="Arial" w:hAnsi="Arial" w:cs="Arial"/>
                <w:iCs/>
                <w:noProof/>
                <w:color w:val="0000FF"/>
              </w:rPr>
              <w:t>Eczema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28F671BD" w14:textId="77777777" w:rsidTr="000152B9">
        <w:trPr>
          <w:trHeight w:val="397"/>
        </w:trPr>
        <w:tc>
          <w:tcPr>
            <w:tcW w:w="680" w:type="dxa"/>
            <w:vMerge/>
            <w:vAlign w:val="center"/>
          </w:tcPr>
          <w:p w14:paraId="7F13A10A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2F15E755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tcBorders>
              <w:bottom w:val="single" w:sz="4" w:space="0" w:color="auto"/>
            </w:tcBorders>
            <w:vAlign w:val="center"/>
          </w:tcPr>
          <w:p w14:paraId="76587487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14:paraId="3A7B5847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4845B1B1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0FE9CD39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1772C6C5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29403CD9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206B1D09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239156EF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34BEC1D2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151E6C0F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4B243BF6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481D3544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1E8AB278" w14:textId="77777777" w:rsidTr="000152B9">
        <w:trPr>
          <w:trHeight w:val="397"/>
        </w:trPr>
        <w:tc>
          <w:tcPr>
            <w:tcW w:w="680" w:type="dxa"/>
            <w:vMerge/>
            <w:vAlign w:val="center"/>
          </w:tcPr>
          <w:p w14:paraId="19C0D183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15325B65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tcBorders>
              <w:bottom w:val="single" w:sz="4" w:space="0" w:color="auto"/>
            </w:tcBorders>
            <w:vAlign w:val="center"/>
          </w:tcPr>
          <w:p w14:paraId="47E8EC23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14:paraId="4DB7C844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5BF510EE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49ED704C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34F9F11F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73A4001C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75A527CE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5AC27B06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6397677B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4269BE8A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6DBF7A57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65C53D03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713219DE" w14:textId="77777777" w:rsidTr="000152B9">
        <w:trPr>
          <w:trHeight w:val="397"/>
        </w:trPr>
        <w:tc>
          <w:tcPr>
            <w:tcW w:w="680" w:type="dxa"/>
            <w:vMerge/>
            <w:vAlign w:val="center"/>
          </w:tcPr>
          <w:p w14:paraId="71F67456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16D9FB4F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tcBorders>
              <w:bottom w:val="single" w:sz="4" w:space="0" w:color="auto"/>
            </w:tcBorders>
            <w:vAlign w:val="center"/>
          </w:tcPr>
          <w:p w14:paraId="438AC71D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14:paraId="3E056CF7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0EF28534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2A174732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5A131238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28AECC02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54D51E26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32AC98CE" w14:textId="77777777" w:rsidTr="00D05398">
        <w:trPr>
          <w:trHeight w:val="397"/>
        </w:trPr>
        <w:tc>
          <w:tcPr>
            <w:tcW w:w="680" w:type="dxa"/>
            <w:vMerge/>
            <w:vAlign w:val="center"/>
          </w:tcPr>
          <w:p w14:paraId="08ECD6DD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14:paraId="00FB8DE4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vAlign w:val="center"/>
          </w:tcPr>
          <w:p w14:paraId="4D7F20BF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vAlign w:val="center"/>
          </w:tcPr>
          <w:p w14:paraId="21180CB7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6F242A" w:rsidRPr="00EA66B5" w14:paraId="496341CD" w14:textId="77777777" w:rsidTr="00D05398">
        <w:trPr>
          <w:trHeight w:val="397"/>
        </w:trPr>
        <w:tc>
          <w:tcPr>
            <w:tcW w:w="680" w:type="dxa"/>
            <w:vMerge/>
            <w:tcBorders>
              <w:bottom w:val="single" w:sz="4" w:space="0" w:color="auto"/>
            </w:tcBorders>
            <w:vAlign w:val="center"/>
          </w:tcPr>
          <w:p w14:paraId="226EE5E3" w14:textId="77777777" w:rsidR="006F242A" w:rsidRPr="00EA66B5" w:rsidRDefault="006F242A" w:rsidP="00D05398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13760125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2125" w:type="dxa"/>
            <w:tcBorders>
              <w:bottom w:val="single" w:sz="4" w:space="0" w:color="auto"/>
            </w:tcBorders>
            <w:vAlign w:val="center"/>
          </w:tcPr>
          <w:p w14:paraId="3116AD74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14:paraId="4E08F9C8" w14:textId="77777777" w:rsidR="006F242A" w:rsidRPr="00EA66B5" w:rsidRDefault="006F242A" w:rsidP="00D0539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</w:tbl>
    <w:p w14:paraId="1A2ED2AD" w14:textId="77777777" w:rsidR="006F242A" w:rsidRPr="00EA66B5" w:rsidRDefault="006F242A">
      <w:pPr>
        <w:rPr>
          <w:rFonts w:ascii="Arial" w:hAnsi="Arial" w:cs="Arial"/>
        </w:rPr>
      </w:pPr>
    </w:p>
    <w:p w14:paraId="54262A90" w14:textId="77777777" w:rsidR="00356659" w:rsidRPr="00EA66B5" w:rsidRDefault="00356659">
      <w:pPr>
        <w:rPr>
          <w:rFonts w:ascii="Arial" w:hAnsi="Arial" w:cs="Arial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1271"/>
        <w:gridCol w:w="1843"/>
        <w:gridCol w:w="3402"/>
        <w:gridCol w:w="1276"/>
        <w:gridCol w:w="2126"/>
      </w:tblGrid>
      <w:tr w:rsidR="006C5B01" w:rsidRPr="00EA66B5" w14:paraId="6F3F5BFF" w14:textId="77777777" w:rsidTr="00F8599C">
        <w:trPr>
          <w:trHeight w:val="283"/>
        </w:trPr>
        <w:tc>
          <w:tcPr>
            <w:tcW w:w="680" w:type="dxa"/>
            <w:shd w:val="clear" w:color="auto" w:fill="C6D9F1"/>
            <w:vAlign w:val="center"/>
          </w:tcPr>
          <w:p w14:paraId="573BB758" w14:textId="77777777" w:rsidR="006C5B01" w:rsidRPr="00EA66B5" w:rsidRDefault="00356659" w:rsidP="001B5093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8</w:t>
            </w:r>
            <w:r w:rsidR="006C5B01" w:rsidRPr="00EA66B5">
              <w:rPr>
                <w:rFonts w:ascii="Arial" w:hAnsi="Arial" w:cs="Arial"/>
                <w:b/>
              </w:rPr>
              <w:t>.0</w:t>
            </w:r>
          </w:p>
        </w:tc>
        <w:tc>
          <w:tcPr>
            <w:tcW w:w="9918" w:type="dxa"/>
            <w:gridSpan w:val="5"/>
            <w:shd w:val="clear" w:color="auto" w:fill="C6D9F1"/>
            <w:vAlign w:val="center"/>
          </w:tcPr>
          <w:p w14:paraId="28F58D6D" w14:textId="77777777" w:rsidR="006C5B01" w:rsidRPr="00EA66B5" w:rsidRDefault="006C5B01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Signatories</w:t>
            </w:r>
          </w:p>
        </w:tc>
      </w:tr>
      <w:tr w:rsidR="0017770A" w:rsidRPr="00EA66B5" w14:paraId="53D8EC1D" w14:textId="77777777" w:rsidTr="00BD1BA5">
        <w:trPr>
          <w:trHeight w:val="567"/>
        </w:trPr>
        <w:tc>
          <w:tcPr>
            <w:tcW w:w="680" w:type="dxa"/>
            <w:vMerge w:val="restart"/>
            <w:vAlign w:val="center"/>
          </w:tcPr>
          <w:p w14:paraId="6CB937D3" w14:textId="77777777" w:rsidR="0017770A" w:rsidRPr="00EA66B5" w:rsidRDefault="0017770A" w:rsidP="00583C3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8.1</w:t>
            </w:r>
          </w:p>
        </w:tc>
        <w:tc>
          <w:tcPr>
            <w:tcW w:w="3114" w:type="dxa"/>
            <w:gridSpan w:val="2"/>
            <w:shd w:val="clear" w:color="auto" w:fill="C6D9F1"/>
            <w:vAlign w:val="center"/>
          </w:tcPr>
          <w:p w14:paraId="189F92F7" w14:textId="77777777" w:rsidR="0017770A" w:rsidRPr="00EA66B5" w:rsidRDefault="0017770A" w:rsidP="00A56FBC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Trip Leader</w:t>
            </w:r>
          </w:p>
        </w:tc>
        <w:tc>
          <w:tcPr>
            <w:tcW w:w="3402" w:type="dxa"/>
            <w:vAlign w:val="center"/>
          </w:tcPr>
          <w:p w14:paraId="3CD5C434" w14:textId="3BDEC586" w:rsidR="0017770A" w:rsidRPr="00EA66B5" w:rsidRDefault="0017770A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First Name: 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1268A9">
              <w:rPr>
                <w:rFonts w:ascii="Arial" w:hAnsi="Arial" w:cs="Arial"/>
                <w:iCs/>
                <w:noProof/>
                <w:color w:val="0000FF"/>
              </w:rPr>
              <w:t>Tina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3402" w:type="dxa"/>
            <w:gridSpan w:val="2"/>
            <w:vAlign w:val="center"/>
          </w:tcPr>
          <w:p w14:paraId="6FD4DAC0" w14:textId="37D98F36" w:rsidR="0017770A" w:rsidRPr="00EA66B5" w:rsidRDefault="0017770A" w:rsidP="00583C38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  <w:b/>
              </w:rPr>
              <w:t xml:space="preserve">Surname: 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1268A9">
              <w:rPr>
                <w:rFonts w:ascii="Arial" w:hAnsi="Arial" w:cs="Arial"/>
                <w:iCs/>
                <w:noProof/>
                <w:color w:val="0000FF"/>
              </w:rPr>
              <w:t>Rainer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</w:tr>
      <w:tr w:rsidR="0017770A" w:rsidRPr="00EA66B5" w14:paraId="38D52994" w14:textId="77777777" w:rsidTr="00583C38">
        <w:trPr>
          <w:trHeight w:val="567"/>
        </w:trPr>
        <w:tc>
          <w:tcPr>
            <w:tcW w:w="680" w:type="dxa"/>
            <w:vMerge/>
            <w:vAlign w:val="center"/>
          </w:tcPr>
          <w:p w14:paraId="43E6F1D2" w14:textId="77777777" w:rsidR="0017770A" w:rsidRPr="00EA66B5" w:rsidRDefault="0017770A" w:rsidP="00583C38">
            <w:pPr>
              <w:rPr>
                <w:rFonts w:ascii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0DD7E49A" w14:textId="77777777" w:rsidR="0017770A" w:rsidRPr="00EA66B5" w:rsidRDefault="0017770A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Signature:</w:t>
            </w:r>
          </w:p>
        </w:tc>
        <w:tc>
          <w:tcPr>
            <w:tcW w:w="5245" w:type="dxa"/>
            <w:gridSpan w:val="2"/>
            <w:vAlign w:val="center"/>
          </w:tcPr>
          <w:p w14:paraId="2E699D39" w14:textId="3ECCF31B" w:rsidR="0017770A" w:rsidRPr="00EA66B5" w:rsidRDefault="0017770A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="001268A9">
              <w:rPr>
                <w:rFonts w:ascii="Arial" w:hAnsi="Arial" w:cs="Arial"/>
                <w:iCs/>
                <w:noProof/>
                <w:color w:val="0000FF"/>
              </w:rPr>
              <w:t>Tina Rainer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24C14CCE" w14:textId="77777777" w:rsidR="0017770A" w:rsidRPr="00EA66B5" w:rsidRDefault="0017770A" w:rsidP="00583C38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Date:</w:t>
            </w:r>
          </w:p>
        </w:tc>
        <w:sdt>
          <w:sdtPr>
            <w:rPr>
              <w:rFonts w:ascii="Arial" w:hAnsi="Arial" w:cs="Arial"/>
              <w:color w:val="0000FF"/>
              <w:sz w:val="22"/>
              <w:szCs w:val="22"/>
            </w:rPr>
            <w:id w:val="2099671934"/>
            <w:placeholder>
              <w:docPart w:val="7490D71DC28342F6B3ED7FD25A86087C"/>
            </w:placeholder>
            <w:date w:fullDate="2026-03-19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126" w:type="dxa"/>
                <w:vAlign w:val="center"/>
              </w:tcPr>
              <w:p w14:paraId="26AC3E0C" w14:textId="65D72114" w:rsidR="0017770A" w:rsidRPr="00E21D93" w:rsidRDefault="008A521D" w:rsidP="00CF6731">
                <w:pPr>
                  <w:jc w:val="center"/>
                  <w:rPr>
                    <w:rFonts w:ascii="Arial" w:hAnsi="Arial" w:cs="Arial"/>
                    <w:color w:val="0000FF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color w:val="0000FF"/>
                    <w:sz w:val="22"/>
                    <w:szCs w:val="22"/>
                  </w:rPr>
                  <w:t>19/03/2026</w:t>
                </w:r>
              </w:p>
            </w:tc>
          </w:sdtContent>
        </w:sdt>
      </w:tr>
      <w:tr w:rsidR="00C533BE" w:rsidRPr="00EA66B5" w14:paraId="5B78F980" w14:textId="77777777" w:rsidTr="0076429F">
        <w:trPr>
          <w:trHeight w:val="765"/>
        </w:trPr>
        <w:tc>
          <w:tcPr>
            <w:tcW w:w="10598" w:type="dxa"/>
            <w:gridSpan w:val="6"/>
            <w:shd w:val="clear" w:color="auto" w:fill="C6D9F1"/>
            <w:vAlign w:val="center"/>
          </w:tcPr>
          <w:p w14:paraId="64A8D6B9" w14:textId="1AD8B454" w:rsidR="00C533BE" w:rsidRPr="00EA66B5" w:rsidRDefault="00C533BE" w:rsidP="00C533BE">
            <w:pPr>
              <w:jc w:val="center"/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  <w:color w:val="FF0000"/>
              </w:rPr>
              <w:lastRenderedPageBreak/>
              <w:t xml:space="preserve">Important - </w:t>
            </w:r>
            <w:r w:rsidRPr="00EA66B5">
              <w:rPr>
                <w:rFonts w:ascii="Arial" w:hAnsi="Arial" w:cs="Arial"/>
                <w:b/>
              </w:rPr>
              <w:t xml:space="preserve">Trip </w:t>
            </w:r>
            <w:r w:rsidR="0005462B">
              <w:rPr>
                <w:rFonts w:ascii="Arial" w:hAnsi="Arial" w:cs="Arial"/>
                <w:b/>
              </w:rPr>
              <w:t>L</w:t>
            </w:r>
            <w:r w:rsidRPr="00EA66B5">
              <w:rPr>
                <w:rFonts w:ascii="Arial" w:hAnsi="Arial" w:cs="Arial"/>
                <w:b/>
              </w:rPr>
              <w:t>eader, on completion of this assessment, please forward electronically to</w:t>
            </w:r>
          </w:p>
          <w:p w14:paraId="3C426DBE" w14:textId="06E82AD9" w:rsidR="00C533BE" w:rsidRPr="00EA66B5" w:rsidRDefault="00EE06FB" w:rsidP="00EE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</w:rPr>
              <w:t>Jimmy Scragg</w:t>
            </w:r>
            <w:r w:rsidR="00C533BE" w:rsidRPr="00EA66B5">
              <w:rPr>
                <w:rFonts w:ascii="Arial" w:hAnsi="Arial" w:cs="Arial"/>
                <w:b/>
              </w:rPr>
              <w:t>, D</w:t>
            </w:r>
            <w:r w:rsidR="002F1ED5" w:rsidRPr="00EA66B5">
              <w:rPr>
                <w:rFonts w:ascii="Arial" w:hAnsi="Arial" w:cs="Arial"/>
                <w:b/>
              </w:rPr>
              <w:t>eputy</w:t>
            </w:r>
            <w:r w:rsidR="00C533BE" w:rsidRPr="00EA66B5">
              <w:rPr>
                <w:rFonts w:ascii="Arial" w:hAnsi="Arial" w:cs="Arial"/>
                <w:b/>
              </w:rPr>
              <w:t xml:space="preserve"> </w:t>
            </w:r>
            <w:r w:rsidR="00575D7D" w:rsidRPr="00EA66B5">
              <w:rPr>
                <w:rFonts w:ascii="Arial" w:hAnsi="Arial" w:cs="Arial"/>
                <w:b/>
              </w:rPr>
              <w:t>Head (</w:t>
            </w:r>
            <w:r w:rsidR="00C533BE" w:rsidRPr="00EA66B5">
              <w:rPr>
                <w:rFonts w:ascii="Arial" w:hAnsi="Arial" w:cs="Arial"/>
                <w:b/>
              </w:rPr>
              <w:t>Co-Curriculum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322C92">
              <w:rPr>
                <w:rFonts w:ascii="Arial" w:hAnsi="Arial" w:cs="Arial"/>
                <w:b/>
              </w:rPr>
              <w:t>and</w:t>
            </w:r>
            <w:r>
              <w:rPr>
                <w:rFonts w:ascii="Arial" w:hAnsi="Arial" w:cs="Arial"/>
                <w:b/>
              </w:rPr>
              <w:t xml:space="preserve"> Outreach</w:t>
            </w:r>
            <w:r w:rsidR="00575D7D" w:rsidRPr="00EA66B5">
              <w:rPr>
                <w:rFonts w:ascii="Arial" w:hAnsi="Arial" w:cs="Arial"/>
                <w:b/>
              </w:rPr>
              <w:t>)</w:t>
            </w:r>
            <w:r w:rsidR="00C533BE" w:rsidRPr="00EA66B5">
              <w:rPr>
                <w:rFonts w:ascii="Arial" w:hAnsi="Arial" w:cs="Arial"/>
                <w:b/>
              </w:rPr>
              <w:t xml:space="preserve"> </w:t>
            </w:r>
            <w:hyperlink r:id="rId12" w:history="1">
              <w:r w:rsidRPr="009526BA">
                <w:rPr>
                  <w:rStyle w:val="Hyperlink"/>
                  <w:rFonts w:ascii="Arial" w:hAnsi="Arial" w:cs="Arial"/>
                </w:rPr>
                <w:t>JRBS@marlboroughcollege.org</w:t>
              </w:r>
            </w:hyperlink>
          </w:p>
        </w:tc>
      </w:tr>
      <w:tr w:rsidR="0017770A" w:rsidRPr="00EA66B5" w14:paraId="10F9F19F" w14:textId="77777777" w:rsidTr="00A16C16">
        <w:trPr>
          <w:trHeight w:val="567"/>
        </w:trPr>
        <w:tc>
          <w:tcPr>
            <w:tcW w:w="680" w:type="dxa"/>
            <w:vMerge w:val="restart"/>
            <w:vAlign w:val="center"/>
          </w:tcPr>
          <w:p w14:paraId="3F6E2D93" w14:textId="77777777" w:rsidR="0017770A" w:rsidRPr="00EA66B5" w:rsidRDefault="0017770A" w:rsidP="00A16C1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8.2</w:t>
            </w:r>
          </w:p>
        </w:tc>
        <w:tc>
          <w:tcPr>
            <w:tcW w:w="3114" w:type="dxa"/>
            <w:gridSpan w:val="2"/>
            <w:shd w:val="clear" w:color="auto" w:fill="C6D9F1"/>
            <w:vAlign w:val="center"/>
          </w:tcPr>
          <w:p w14:paraId="00D73CF1" w14:textId="78B33A5D" w:rsidR="0017770A" w:rsidRPr="00EA66B5" w:rsidRDefault="0017770A" w:rsidP="00A16C16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 xml:space="preserve">Health </w:t>
            </w:r>
            <w:r>
              <w:rPr>
                <w:rFonts w:ascii="Arial" w:hAnsi="Arial" w:cs="Arial"/>
                <w:b/>
              </w:rPr>
              <w:t>and</w:t>
            </w:r>
            <w:r w:rsidRPr="00EA66B5">
              <w:rPr>
                <w:rFonts w:ascii="Arial" w:hAnsi="Arial" w:cs="Arial"/>
                <w:b/>
              </w:rPr>
              <w:t xml:space="preserve"> Safety Manager</w:t>
            </w:r>
          </w:p>
        </w:tc>
        <w:tc>
          <w:tcPr>
            <w:tcW w:w="6804" w:type="dxa"/>
            <w:gridSpan w:val="3"/>
            <w:vAlign w:val="center"/>
          </w:tcPr>
          <w:p w14:paraId="5C49A98A" w14:textId="77777777" w:rsidR="0017770A" w:rsidRPr="00EA66B5" w:rsidRDefault="0017770A" w:rsidP="00A16C16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Sarah-Jane French</w:t>
            </w:r>
          </w:p>
        </w:tc>
      </w:tr>
      <w:tr w:rsidR="0017770A" w:rsidRPr="00EA66B5" w14:paraId="024702D4" w14:textId="77777777" w:rsidTr="00A16C16">
        <w:trPr>
          <w:trHeight w:val="567"/>
        </w:trPr>
        <w:tc>
          <w:tcPr>
            <w:tcW w:w="680" w:type="dxa"/>
            <w:vMerge/>
            <w:vAlign w:val="center"/>
          </w:tcPr>
          <w:p w14:paraId="5FB72193" w14:textId="77777777" w:rsidR="0017770A" w:rsidRPr="00EA66B5" w:rsidRDefault="0017770A" w:rsidP="00A16C16">
            <w:pPr>
              <w:rPr>
                <w:rFonts w:ascii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0F8FE2D1" w14:textId="77777777" w:rsidR="0017770A" w:rsidRPr="00EA66B5" w:rsidRDefault="0017770A" w:rsidP="00A16C16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Signature:</w:t>
            </w:r>
          </w:p>
        </w:tc>
        <w:tc>
          <w:tcPr>
            <w:tcW w:w="5245" w:type="dxa"/>
            <w:gridSpan w:val="2"/>
            <w:vAlign w:val="center"/>
          </w:tcPr>
          <w:p w14:paraId="1DFD1A4F" w14:textId="77777777" w:rsidR="0017770A" w:rsidRPr="00EA66B5" w:rsidRDefault="0017770A" w:rsidP="00A16C16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11E70CE3" w14:textId="77777777" w:rsidR="0017770A" w:rsidRPr="00EA66B5" w:rsidRDefault="0017770A" w:rsidP="00A16C16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Date:</w:t>
            </w:r>
          </w:p>
        </w:tc>
        <w:sdt>
          <w:sdtPr>
            <w:rPr>
              <w:rFonts w:ascii="Arial" w:hAnsi="Arial" w:cs="Arial"/>
              <w:color w:val="0000FF"/>
              <w:sz w:val="22"/>
              <w:szCs w:val="22"/>
            </w:rPr>
            <w:id w:val="-571891716"/>
            <w:placeholder>
              <w:docPart w:val="328D126FA0524AA382FEB34883D98BEF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126" w:type="dxa"/>
                <w:vAlign w:val="center"/>
              </w:tcPr>
              <w:p w14:paraId="67E61F2D" w14:textId="77777777" w:rsidR="0017770A" w:rsidRPr="00E21D93" w:rsidRDefault="0017770A" w:rsidP="00CF6731">
                <w:pPr>
                  <w:jc w:val="center"/>
                  <w:rPr>
                    <w:rFonts w:ascii="Arial" w:hAnsi="Arial" w:cs="Arial"/>
                    <w:color w:val="0000FF"/>
                  </w:rPr>
                </w:pPr>
                <w:r w:rsidRPr="00E21D93">
                  <w:rPr>
                    <w:rStyle w:val="PlaceholderText"/>
                    <w:rFonts w:ascii="Arial" w:hAnsi="Arial" w:cs="Arial"/>
                    <w:color w:val="0000FF"/>
                  </w:rPr>
                  <w:t>Click or tap to enter a date.</w:t>
                </w:r>
              </w:p>
            </w:tc>
          </w:sdtContent>
        </w:sdt>
      </w:tr>
      <w:tr w:rsidR="0017770A" w:rsidRPr="00EA66B5" w14:paraId="322FF341" w14:textId="77777777" w:rsidTr="00A16C16">
        <w:trPr>
          <w:trHeight w:val="567"/>
        </w:trPr>
        <w:tc>
          <w:tcPr>
            <w:tcW w:w="680" w:type="dxa"/>
            <w:vMerge w:val="restart"/>
            <w:vAlign w:val="center"/>
          </w:tcPr>
          <w:p w14:paraId="79442DB1" w14:textId="77777777" w:rsidR="0017770A" w:rsidRPr="00EA66B5" w:rsidRDefault="0017770A" w:rsidP="001B5093">
            <w:pPr>
              <w:rPr>
                <w:rFonts w:ascii="Arial" w:hAnsi="Arial" w:cs="Arial"/>
              </w:rPr>
            </w:pPr>
            <w:r w:rsidRPr="00EA66B5">
              <w:rPr>
                <w:rFonts w:ascii="Arial" w:hAnsi="Arial" w:cs="Arial"/>
              </w:rPr>
              <w:t>8.3</w:t>
            </w:r>
          </w:p>
        </w:tc>
        <w:tc>
          <w:tcPr>
            <w:tcW w:w="3114" w:type="dxa"/>
            <w:gridSpan w:val="2"/>
            <w:shd w:val="clear" w:color="auto" w:fill="C6D9F1"/>
            <w:vAlign w:val="center"/>
          </w:tcPr>
          <w:p w14:paraId="4799E5B9" w14:textId="505EF450" w:rsidR="0017770A" w:rsidRPr="00EA66B5" w:rsidRDefault="0017770A" w:rsidP="00EA47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DH(CCO)</w:t>
            </w:r>
          </w:p>
        </w:tc>
        <w:tc>
          <w:tcPr>
            <w:tcW w:w="6804" w:type="dxa"/>
            <w:gridSpan w:val="3"/>
            <w:vAlign w:val="center"/>
          </w:tcPr>
          <w:p w14:paraId="760ED5E0" w14:textId="19F3A237" w:rsidR="0017770A" w:rsidRPr="00EA66B5" w:rsidRDefault="0017770A" w:rsidP="00EE06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Jimmy Scragg</w:t>
            </w:r>
          </w:p>
        </w:tc>
      </w:tr>
      <w:tr w:rsidR="0017770A" w:rsidRPr="00EA66B5" w14:paraId="58D15A7E" w14:textId="77777777" w:rsidTr="00A56FBC">
        <w:trPr>
          <w:trHeight w:val="567"/>
        </w:trPr>
        <w:tc>
          <w:tcPr>
            <w:tcW w:w="680" w:type="dxa"/>
            <w:vMerge/>
            <w:vAlign w:val="center"/>
          </w:tcPr>
          <w:p w14:paraId="7493C845" w14:textId="77777777" w:rsidR="0017770A" w:rsidRPr="00EA66B5" w:rsidRDefault="0017770A" w:rsidP="00A56FBC">
            <w:pPr>
              <w:rPr>
                <w:rFonts w:ascii="Arial" w:hAnsi="Arial" w:cs="Arial"/>
              </w:rPr>
            </w:pPr>
          </w:p>
        </w:tc>
        <w:tc>
          <w:tcPr>
            <w:tcW w:w="1271" w:type="dxa"/>
            <w:vAlign w:val="center"/>
          </w:tcPr>
          <w:p w14:paraId="64770017" w14:textId="77777777" w:rsidR="0017770A" w:rsidRPr="00EA66B5" w:rsidRDefault="0017770A" w:rsidP="00A56FBC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Signature:</w:t>
            </w:r>
          </w:p>
        </w:tc>
        <w:tc>
          <w:tcPr>
            <w:tcW w:w="5245" w:type="dxa"/>
            <w:gridSpan w:val="2"/>
            <w:vAlign w:val="center"/>
          </w:tcPr>
          <w:p w14:paraId="444B6A77" w14:textId="77777777" w:rsidR="0017770A" w:rsidRPr="00EA66B5" w:rsidRDefault="0017770A" w:rsidP="00A56FBC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iCs/>
                <w:color w:val="0000FF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EA66B5">
              <w:rPr>
                <w:rFonts w:ascii="Arial" w:hAnsi="Arial" w:cs="Arial"/>
                <w:iCs/>
                <w:color w:val="0000FF"/>
              </w:rPr>
              <w:instrText xml:space="preserve"> FORMTEXT </w:instrText>
            </w:r>
            <w:r w:rsidRPr="00EA66B5">
              <w:rPr>
                <w:rFonts w:ascii="Arial" w:hAnsi="Arial" w:cs="Arial"/>
                <w:iCs/>
                <w:color w:val="0000FF"/>
              </w:rPr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separate"/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noProof/>
                <w:color w:val="0000FF"/>
              </w:rPr>
              <w:t> </w:t>
            </w:r>
            <w:r w:rsidRPr="00EA66B5">
              <w:rPr>
                <w:rFonts w:ascii="Arial" w:hAnsi="Arial" w:cs="Arial"/>
                <w:iCs/>
                <w:color w:val="0000FF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1C403797" w14:textId="77777777" w:rsidR="0017770A" w:rsidRPr="00EA66B5" w:rsidRDefault="0017770A" w:rsidP="00A56FBC">
            <w:pPr>
              <w:rPr>
                <w:rFonts w:ascii="Arial" w:hAnsi="Arial" w:cs="Arial"/>
                <w:b/>
              </w:rPr>
            </w:pPr>
            <w:r w:rsidRPr="00EA66B5">
              <w:rPr>
                <w:rFonts w:ascii="Arial" w:hAnsi="Arial" w:cs="Arial"/>
                <w:b/>
              </w:rPr>
              <w:t>Date:</w:t>
            </w:r>
          </w:p>
        </w:tc>
        <w:sdt>
          <w:sdtPr>
            <w:rPr>
              <w:rFonts w:ascii="Arial" w:hAnsi="Arial" w:cs="Arial"/>
              <w:color w:val="0000FF"/>
              <w:sz w:val="22"/>
              <w:szCs w:val="22"/>
            </w:rPr>
            <w:id w:val="-876847795"/>
            <w:placeholder>
              <w:docPart w:val="73EE338AA96449858DA16C5F03BCF035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126" w:type="dxa"/>
                <w:vAlign w:val="center"/>
              </w:tcPr>
              <w:p w14:paraId="66A165F5" w14:textId="77777777" w:rsidR="0017770A" w:rsidRPr="00E21D93" w:rsidRDefault="0017770A" w:rsidP="00CF6731">
                <w:pPr>
                  <w:jc w:val="center"/>
                  <w:rPr>
                    <w:rFonts w:ascii="Arial" w:hAnsi="Arial" w:cs="Arial"/>
                    <w:color w:val="0000FF"/>
                  </w:rPr>
                </w:pPr>
                <w:r w:rsidRPr="00E21D93">
                  <w:rPr>
                    <w:rStyle w:val="PlaceholderText"/>
                    <w:rFonts w:ascii="Arial" w:hAnsi="Arial" w:cs="Arial"/>
                    <w:color w:val="0000FF"/>
                  </w:rPr>
                  <w:t>Click or tap to enter a date.</w:t>
                </w:r>
              </w:p>
            </w:tc>
          </w:sdtContent>
        </w:sdt>
      </w:tr>
    </w:tbl>
    <w:p w14:paraId="72898297" w14:textId="77777777" w:rsidR="00441DAF" w:rsidRPr="00EA66B5" w:rsidRDefault="00441DAF">
      <w:pPr>
        <w:rPr>
          <w:rFonts w:ascii="Arial" w:hAnsi="Arial" w:cs="Arial"/>
        </w:rPr>
      </w:pPr>
    </w:p>
    <w:p w14:paraId="2063CD7F" w14:textId="77777777" w:rsidR="00356659" w:rsidRPr="00EA66B5" w:rsidRDefault="00356659">
      <w:pPr>
        <w:rPr>
          <w:rFonts w:ascii="Arial" w:hAnsi="Arial" w:cs="Arial"/>
        </w:rPr>
      </w:pPr>
    </w:p>
    <w:p w14:paraId="2FCF57AE" w14:textId="1EECA3D5" w:rsidR="00A56FBC" w:rsidRPr="00EA66B5" w:rsidRDefault="007673D3" w:rsidP="00EA4750">
      <w:pPr>
        <w:ind w:left="720" w:right="-2" w:hanging="720"/>
        <w:rPr>
          <w:rFonts w:ascii="Arial" w:hAnsi="Arial" w:cs="Arial"/>
        </w:rPr>
      </w:pPr>
      <w:r w:rsidRPr="00EA66B5">
        <w:rPr>
          <w:rFonts w:ascii="Arial" w:hAnsi="Arial" w:cs="Arial"/>
          <w:b/>
        </w:rPr>
        <w:t>Note:</w:t>
      </w:r>
      <w:r w:rsidR="00E8112A" w:rsidRPr="00EA66B5">
        <w:rPr>
          <w:rFonts w:ascii="Arial" w:hAnsi="Arial" w:cs="Arial"/>
          <w:b/>
        </w:rPr>
        <w:tab/>
      </w:r>
      <w:r w:rsidR="001B5093" w:rsidRPr="00EA66B5">
        <w:rPr>
          <w:rFonts w:ascii="Arial" w:hAnsi="Arial" w:cs="Arial"/>
        </w:rPr>
        <w:t xml:space="preserve">This risk assessment is owned by the Trip Leader. The </w:t>
      </w:r>
      <w:r w:rsidR="00EE06FB">
        <w:rPr>
          <w:rFonts w:ascii="Arial" w:hAnsi="Arial" w:cs="Arial"/>
        </w:rPr>
        <w:t>DH</w:t>
      </w:r>
      <w:r w:rsidR="0005462B">
        <w:rPr>
          <w:rFonts w:ascii="Arial" w:hAnsi="Arial" w:cs="Arial"/>
        </w:rPr>
        <w:t>(</w:t>
      </w:r>
      <w:r w:rsidR="00EE06FB">
        <w:rPr>
          <w:rFonts w:ascii="Arial" w:hAnsi="Arial" w:cs="Arial"/>
        </w:rPr>
        <w:t>CCO</w:t>
      </w:r>
      <w:r w:rsidR="0005462B">
        <w:rPr>
          <w:rFonts w:ascii="Arial" w:hAnsi="Arial" w:cs="Arial"/>
        </w:rPr>
        <w:t>)</w:t>
      </w:r>
      <w:r w:rsidR="001B5093" w:rsidRPr="00EA66B5">
        <w:rPr>
          <w:rFonts w:ascii="Arial" w:hAnsi="Arial" w:cs="Arial"/>
        </w:rPr>
        <w:t xml:space="preserve"> and the Health</w:t>
      </w:r>
      <w:r w:rsidR="00A56FBC" w:rsidRPr="00EA66B5">
        <w:rPr>
          <w:rFonts w:ascii="Arial" w:hAnsi="Arial" w:cs="Arial"/>
        </w:rPr>
        <w:t xml:space="preserve"> </w:t>
      </w:r>
      <w:r w:rsidR="0005462B">
        <w:rPr>
          <w:rFonts w:ascii="Arial" w:hAnsi="Arial" w:cs="Arial"/>
        </w:rPr>
        <w:t>and</w:t>
      </w:r>
      <w:r w:rsidR="00A56FBC" w:rsidRPr="00EA66B5">
        <w:rPr>
          <w:rFonts w:ascii="Arial" w:hAnsi="Arial" w:cs="Arial"/>
        </w:rPr>
        <w:t xml:space="preserve"> Safety</w:t>
      </w:r>
      <w:r w:rsidR="00EA4750">
        <w:rPr>
          <w:rFonts w:ascii="Arial" w:hAnsi="Arial" w:cs="Arial"/>
        </w:rPr>
        <w:t xml:space="preserve"> </w:t>
      </w:r>
      <w:r w:rsidR="001B5093" w:rsidRPr="00EA66B5">
        <w:rPr>
          <w:rFonts w:ascii="Arial" w:hAnsi="Arial" w:cs="Arial"/>
        </w:rPr>
        <w:t xml:space="preserve">Manager </w:t>
      </w:r>
      <w:r w:rsidR="00FD4B8A" w:rsidRPr="00EA66B5">
        <w:rPr>
          <w:rFonts w:ascii="Arial" w:hAnsi="Arial" w:cs="Arial"/>
        </w:rPr>
        <w:t>sign</w:t>
      </w:r>
      <w:r w:rsidR="001B5093" w:rsidRPr="00EA66B5">
        <w:rPr>
          <w:rFonts w:ascii="Arial" w:hAnsi="Arial" w:cs="Arial"/>
        </w:rPr>
        <w:t xml:space="preserve"> the risk assessment to confirm they have reviewed it and that it appears to be appropriate p</w:t>
      </w:r>
      <w:r w:rsidR="00A56FBC" w:rsidRPr="00EA66B5">
        <w:rPr>
          <w:rFonts w:ascii="Arial" w:hAnsi="Arial" w:cs="Arial"/>
        </w:rPr>
        <w:t>rior to the trip.</w:t>
      </w:r>
    </w:p>
    <w:p w14:paraId="4063802F" w14:textId="77777777" w:rsidR="00A56FBC" w:rsidRPr="00EA66B5" w:rsidRDefault="00A56FBC" w:rsidP="00EA4D47">
      <w:pPr>
        <w:ind w:right="-2"/>
        <w:rPr>
          <w:rFonts w:ascii="Arial" w:hAnsi="Arial" w:cs="Arial"/>
        </w:rPr>
      </w:pPr>
    </w:p>
    <w:p w14:paraId="443959F9" w14:textId="36F6D354" w:rsidR="0035041C" w:rsidRPr="00EA66B5" w:rsidRDefault="00E8112A" w:rsidP="00EA4D47">
      <w:pPr>
        <w:ind w:right="-2"/>
        <w:rPr>
          <w:rFonts w:ascii="Arial" w:hAnsi="Arial" w:cs="Arial"/>
        </w:rPr>
      </w:pPr>
      <w:r w:rsidRPr="00EA66B5">
        <w:rPr>
          <w:rFonts w:ascii="Arial" w:hAnsi="Arial" w:cs="Arial"/>
        </w:rPr>
        <w:tab/>
      </w:r>
      <w:r w:rsidR="001B5093" w:rsidRPr="00EA66B5">
        <w:rPr>
          <w:rFonts w:ascii="Arial" w:hAnsi="Arial" w:cs="Arial"/>
        </w:rPr>
        <w:t xml:space="preserve">It is the </w:t>
      </w:r>
      <w:r w:rsidR="0005462B">
        <w:rPr>
          <w:rFonts w:ascii="Arial" w:hAnsi="Arial" w:cs="Arial"/>
        </w:rPr>
        <w:t>t</w:t>
      </w:r>
      <w:r w:rsidR="001B5093" w:rsidRPr="00EA66B5">
        <w:rPr>
          <w:rFonts w:ascii="Arial" w:hAnsi="Arial" w:cs="Arial"/>
        </w:rPr>
        <w:t xml:space="preserve">rip </w:t>
      </w:r>
      <w:r w:rsidR="0005462B">
        <w:rPr>
          <w:rFonts w:ascii="Arial" w:hAnsi="Arial" w:cs="Arial"/>
        </w:rPr>
        <w:t>l</w:t>
      </w:r>
      <w:r w:rsidR="001B5093" w:rsidRPr="00EA66B5">
        <w:rPr>
          <w:rFonts w:ascii="Arial" w:hAnsi="Arial" w:cs="Arial"/>
        </w:rPr>
        <w:t>eader</w:t>
      </w:r>
      <w:r w:rsidR="0005462B">
        <w:rPr>
          <w:rFonts w:ascii="Arial" w:hAnsi="Arial" w:cs="Arial"/>
        </w:rPr>
        <w:t>’</w:t>
      </w:r>
      <w:r w:rsidR="001B5093" w:rsidRPr="00EA66B5">
        <w:rPr>
          <w:rFonts w:ascii="Arial" w:hAnsi="Arial" w:cs="Arial"/>
        </w:rPr>
        <w:t xml:space="preserve">s responsibility to ensure the risk assessment is reviewed and updated throughout the trip </w:t>
      </w:r>
      <w:r w:rsidRPr="00EA66B5">
        <w:rPr>
          <w:rFonts w:ascii="Arial" w:hAnsi="Arial" w:cs="Arial"/>
        </w:rPr>
        <w:tab/>
      </w:r>
      <w:r w:rsidR="001B5093" w:rsidRPr="00EA66B5">
        <w:rPr>
          <w:rFonts w:ascii="Arial" w:hAnsi="Arial" w:cs="Arial"/>
        </w:rPr>
        <w:t>as appropriate and as circumstances change.</w:t>
      </w:r>
    </w:p>
    <w:sectPr w:rsidR="0035041C" w:rsidRPr="00EA66B5" w:rsidSect="00C9405D">
      <w:footerReference w:type="default" r:id="rId13"/>
      <w:pgSz w:w="11906" w:h="16838" w:code="9"/>
      <w:pgMar w:top="567" w:right="567" w:bottom="567" w:left="851" w:header="720" w:footer="45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CFFB" w14:textId="77777777" w:rsidR="00662917" w:rsidRDefault="00662917">
      <w:r>
        <w:separator/>
      </w:r>
    </w:p>
  </w:endnote>
  <w:endnote w:type="continuationSeparator" w:id="0">
    <w:p w14:paraId="1F7EAE9E" w14:textId="77777777" w:rsidR="00662917" w:rsidRDefault="00662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 Premr Pro">
    <w:altName w:val="Constant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E1CE" w14:textId="21AFCB60" w:rsidR="00EE06FB" w:rsidRPr="001E63E4" w:rsidRDefault="00EE06FB" w:rsidP="009B0064">
    <w:pPr>
      <w:pStyle w:val="Footer"/>
      <w:tabs>
        <w:tab w:val="clear" w:pos="4153"/>
        <w:tab w:val="clear" w:pos="8306"/>
        <w:tab w:val="center" w:pos="5103"/>
      </w:tabs>
      <w:ind w:left="-142" w:right="-2"/>
      <w:rPr>
        <w:rFonts w:ascii="Arial" w:hAnsi="Arial" w:cs="Arial"/>
        <w:sz w:val="16"/>
        <w:szCs w:val="16"/>
      </w:rPr>
    </w:pPr>
    <w:r w:rsidRPr="001E63E4">
      <w:rPr>
        <w:rFonts w:ascii="Arial" w:hAnsi="Arial" w:cs="Arial"/>
        <w:sz w:val="16"/>
        <w:szCs w:val="16"/>
      </w:rPr>
      <w:t xml:space="preserve">Form O </w:t>
    </w:r>
    <w:r>
      <w:rPr>
        <w:rFonts w:ascii="Arial" w:hAnsi="Arial" w:cs="Arial"/>
        <w:sz w:val="16"/>
        <w:szCs w:val="16"/>
      </w:rPr>
      <w:t xml:space="preserve">RA for Overnight Trips </w:t>
    </w:r>
    <w:r w:rsidR="00435235">
      <w:rPr>
        <w:rFonts w:ascii="Arial" w:hAnsi="Arial" w:cs="Arial"/>
        <w:sz w:val="16"/>
        <w:szCs w:val="16"/>
      </w:rPr>
      <w:t>(</w:t>
    </w:r>
    <w:r w:rsidR="002439EE">
      <w:rPr>
        <w:rFonts w:ascii="Arial" w:hAnsi="Arial" w:cs="Arial"/>
        <w:sz w:val="16"/>
        <w:szCs w:val="16"/>
      </w:rPr>
      <w:t xml:space="preserve">updated </w:t>
    </w:r>
    <w:r w:rsidR="00E82E26">
      <w:rPr>
        <w:rFonts w:ascii="Arial" w:hAnsi="Arial" w:cs="Arial"/>
        <w:sz w:val="16"/>
        <w:szCs w:val="16"/>
      </w:rPr>
      <w:t>15</w:t>
    </w:r>
    <w:r w:rsidR="006F242A">
      <w:rPr>
        <w:rFonts w:ascii="Arial" w:hAnsi="Arial" w:cs="Arial"/>
        <w:sz w:val="16"/>
        <w:szCs w:val="16"/>
      </w:rPr>
      <w:t>.</w:t>
    </w:r>
    <w:r w:rsidR="00E82E26">
      <w:rPr>
        <w:rFonts w:ascii="Arial" w:hAnsi="Arial" w:cs="Arial"/>
        <w:sz w:val="16"/>
        <w:szCs w:val="16"/>
      </w:rPr>
      <w:t>10</w:t>
    </w:r>
    <w:r w:rsidR="006F242A">
      <w:rPr>
        <w:rFonts w:ascii="Arial" w:hAnsi="Arial" w:cs="Arial"/>
        <w:sz w:val="16"/>
        <w:szCs w:val="16"/>
      </w:rPr>
      <w:t>.2025</w:t>
    </w:r>
    <w:r w:rsidR="00435235">
      <w:rPr>
        <w:rFonts w:ascii="Arial" w:hAnsi="Arial" w:cs="Arial"/>
        <w:sz w:val="16"/>
        <w:szCs w:val="16"/>
      </w:rPr>
      <w:t>)</w:t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</w:r>
    <w:r w:rsidRPr="001E63E4">
      <w:rPr>
        <w:rFonts w:ascii="Arial" w:hAnsi="Arial" w:cs="Arial"/>
        <w:sz w:val="16"/>
        <w:szCs w:val="16"/>
      </w:rPr>
      <w:tab/>
      <w:t xml:space="preserve">Page </w:t>
    </w:r>
    <w:r w:rsidRPr="001E63E4">
      <w:rPr>
        <w:rFonts w:ascii="Arial" w:hAnsi="Arial" w:cs="Arial"/>
        <w:sz w:val="16"/>
        <w:szCs w:val="16"/>
      </w:rPr>
      <w:fldChar w:fldCharType="begin"/>
    </w:r>
    <w:r w:rsidRPr="001E63E4">
      <w:rPr>
        <w:rFonts w:ascii="Arial" w:hAnsi="Arial" w:cs="Arial"/>
        <w:sz w:val="16"/>
        <w:szCs w:val="16"/>
      </w:rPr>
      <w:instrText xml:space="preserve"> PAGE </w:instrText>
    </w:r>
    <w:r w:rsidRPr="001E63E4">
      <w:rPr>
        <w:rFonts w:ascii="Arial" w:hAnsi="Arial" w:cs="Arial"/>
        <w:sz w:val="16"/>
        <w:szCs w:val="16"/>
      </w:rPr>
      <w:fldChar w:fldCharType="separate"/>
    </w:r>
    <w:r w:rsidR="003B66AE">
      <w:rPr>
        <w:rFonts w:ascii="Arial" w:hAnsi="Arial" w:cs="Arial"/>
        <w:noProof/>
        <w:sz w:val="16"/>
        <w:szCs w:val="16"/>
      </w:rPr>
      <w:t>1</w:t>
    </w:r>
    <w:r w:rsidRPr="001E63E4">
      <w:rPr>
        <w:rFonts w:ascii="Arial" w:hAnsi="Arial" w:cs="Arial"/>
        <w:sz w:val="16"/>
        <w:szCs w:val="16"/>
      </w:rPr>
      <w:fldChar w:fldCharType="end"/>
    </w:r>
    <w:r w:rsidRPr="001E63E4">
      <w:rPr>
        <w:rFonts w:ascii="Arial" w:hAnsi="Arial" w:cs="Arial"/>
        <w:sz w:val="16"/>
        <w:szCs w:val="16"/>
      </w:rPr>
      <w:t xml:space="preserve"> of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C94EC" w14:textId="77777777" w:rsidR="00662917" w:rsidRDefault="00662917">
      <w:r>
        <w:separator/>
      </w:r>
    </w:p>
  </w:footnote>
  <w:footnote w:type="continuationSeparator" w:id="0">
    <w:p w14:paraId="5BE4CDE9" w14:textId="77777777" w:rsidR="00662917" w:rsidRDefault="006629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724"/>
    <w:multiLevelType w:val="hybridMultilevel"/>
    <w:tmpl w:val="5E16D6F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4215"/>
    <w:multiLevelType w:val="hybridMultilevel"/>
    <w:tmpl w:val="DE18B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2194B"/>
    <w:multiLevelType w:val="hybridMultilevel"/>
    <w:tmpl w:val="171A9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C0D1A"/>
    <w:multiLevelType w:val="hybridMultilevel"/>
    <w:tmpl w:val="884E8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95FCA"/>
    <w:multiLevelType w:val="hybridMultilevel"/>
    <w:tmpl w:val="42CCD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41C6C"/>
    <w:multiLevelType w:val="hybridMultilevel"/>
    <w:tmpl w:val="23F25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11757"/>
    <w:multiLevelType w:val="hybridMultilevel"/>
    <w:tmpl w:val="1B38A2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122BF"/>
    <w:multiLevelType w:val="hybridMultilevel"/>
    <w:tmpl w:val="0CFA57A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202C5"/>
    <w:multiLevelType w:val="hybridMultilevel"/>
    <w:tmpl w:val="EAFEB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57AE8"/>
    <w:multiLevelType w:val="hybridMultilevel"/>
    <w:tmpl w:val="BD8C46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E70CD"/>
    <w:multiLevelType w:val="hybridMultilevel"/>
    <w:tmpl w:val="55C85A6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56393"/>
    <w:multiLevelType w:val="hybridMultilevel"/>
    <w:tmpl w:val="9864B1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4E037A"/>
    <w:multiLevelType w:val="hybridMultilevel"/>
    <w:tmpl w:val="3E1E99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6203D9"/>
    <w:multiLevelType w:val="hybridMultilevel"/>
    <w:tmpl w:val="72A6E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437BE"/>
    <w:multiLevelType w:val="hybridMultilevel"/>
    <w:tmpl w:val="84D8C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91F7B"/>
    <w:multiLevelType w:val="hybridMultilevel"/>
    <w:tmpl w:val="DE503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17873"/>
    <w:multiLevelType w:val="hybridMultilevel"/>
    <w:tmpl w:val="40D6B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A72B1D"/>
    <w:multiLevelType w:val="hybridMultilevel"/>
    <w:tmpl w:val="BE80E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33149"/>
    <w:multiLevelType w:val="hybridMultilevel"/>
    <w:tmpl w:val="D916B9C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A38BE"/>
    <w:multiLevelType w:val="hybridMultilevel"/>
    <w:tmpl w:val="39C24010"/>
    <w:lvl w:ilvl="0" w:tplc="08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0" w15:restartNumberingAfterBreak="0">
    <w:nsid w:val="33C2447D"/>
    <w:multiLevelType w:val="hybridMultilevel"/>
    <w:tmpl w:val="82A6B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9C3D2F"/>
    <w:multiLevelType w:val="hybridMultilevel"/>
    <w:tmpl w:val="F09A0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A47723"/>
    <w:multiLevelType w:val="hybridMultilevel"/>
    <w:tmpl w:val="8D8A703E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3" w15:restartNumberingAfterBreak="0">
    <w:nsid w:val="37E92E7E"/>
    <w:multiLevelType w:val="hybridMultilevel"/>
    <w:tmpl w:val="B3EE36CA"/>
    <w:lvl w:ilvl="0" w:tplc="0809000B">
      <w:start w:val="1"/>
      <w:numFmt w:val="bullet"/>
      <w:lvlText w:val=""/>
      <w:lvlJc w:val="left"/>
      <w:pPr>
        <w:ind w:left="89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4" w15:restartNumberingAfterBreak="0">
    <w:nsid w:val="396C1158"/>
    <w:multiLevelType w:val="hybridMultilevel"/>
    <w:tmpl w:val="B83C7B5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AF28F9"/>
    <w:multiLevelType w:val="hybridMultilevel"/>
    <w:tmpl w:val="289A20AE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6" w15:restartNumberingAfterBreak="0">
    <w:nsid w:val="3AD828D7"/>
    <w:multiLevelType w:val="hybridMultilevel"/>
    <w:tmpl w:val="0B0C3BD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073739"/>
    <w:multiLevelType w:val="hybridMultilevel"/>
    <w:tmpl w:val="A9083160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8" w15:restartNumberingAfterBreak="0">
    <w:nsid w:val="3C401260"/>
    <w:multiLevelType w:val="hybridMultilevel"/>
    <w:tmpl w:val="FC422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C10412"/>
    <w:multiLevelType w:val="hybridMultilevel"/>
    <w:tmpl w:val="8B04A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572593"/>
    <w:multiLevelType w:val="hybridMultilevel"/>
    <w:tmpl w:val="60DA0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0E0BD7"/>
    <w:multiLevelType w:val="hybridMultilevel"/>
    <w:tmpl w:val="AC3E5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2323E7"/>
    <w:multiLevelType w:val="hybridMultilevel"/>
    <w:tmpl w:val="40822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4C7750"/>
    <w:multiLevelType w:val="hybridMultilevel"/>
    <w:tmpl w:val="1C507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991B42"/>
    <w:multiLevelType w:val="hybridMultilevel"/>
    <w:tmpl w:val="C20C0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2B7D68"/>
    <w:multiLevelType w:val="hybridMultilevel"/>
    <w:tmpl w:val="CA2EE77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04608D"/>
    <w:multiLevelType w:val="hybridMultilevel"/>
    <w:tmpl w:val="7020D8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063505"/>
    <w:multiLevelType w:val="hybridMultilevel"/>
    <w:tmpl w:val="6FCAF7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B971C8"/>
    <w:multiLevelType w:val="hybridMultilevel"/>
    <w:tmpl w:val="A3F43400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9" w15:restartNumberingAfterBreak="0">
    <w:nsid w:val="523B6D4D"/>
    <w:multiLevelType w:val="hybridMultilevel"/>
    <w:tmpl w:val="F17EEE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2E22B9"/>
    <w:multiLevelType w:val="hybridMultilevel"/>
    <w:tmpl w:val="71BCD0F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B70644"/>
    <w:multiLevelType w:val="hybridMultilevel"/>
    <w:tmpl w:val="2354D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63256C"/>
    <w:multiLevelType w:val="hybridMultilevel"/>
    <w:tmpl w:val="D8B2B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D26CE4"/>
    <w:multiLevelType w:val="hybridMultilevel"/>
    <w:tmpl w:val="757A4B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E783B3F"/>
    <w:multiLevelType w:val="hybridMultilevel"/>
    <w:tmpl w:val="2DD82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642961">
    <w:abstractNumId w:val="26"/>
  </w:num>
  <w:num w:numId="2" w16cid:durableId="95177360">
    <w:abstractNumId w:val="35"/>
  </w:num>
  <w:num w:numId="3" w16cid:durableId="105471664">
    <w:abstractNumId w:val="10"/>
  </w:num>
  <w:num w:numId="4" w16cid:durableId="394620410">
    <w:abstractNumId w:val="40"/>
  </w:num>
  <w:num w:numId="5" w16cid:durableId="421144930">
    <w:abstractNumId w:val="18"/>
  </w:num>
  <w:num w:numId="6" w16cid:durableId="1607424498">
    <w:abstractNumId w:val="0"/>
  </w:num>
  <w:num w:numId="7" w16cid:durableId="1965236955">
    <w:abstractNumId w:val="7"/>
  </w:num>
  <w:num w:numId="8" w16cid:durableId="1768381855">
    <w:abstractNumId w:val="24"/>
  </w:num>
  <w:num w:numId="9" w16cid:durableId="103766104">
    <w:abstractNumId w:val="42"/>
  </w:num>
  <w:num w:numId="10" w16cid:durableId="85811682">
    <w:abstractNumId w:val="3"/>
  </w:num>
  <w:num w:numId="11" w16cid:durableId="1531794133">
    <w:abstractNumId w:val="17"/>
  </w:num>
  <w:num w:numId="12" w16cid:durableId="1239902120">
    <w:abstractNumId w:val="44"/>
  </w:num>
  <w:num w:numId="13" w16cid:durableId="545143187">
    <w:abstractNumId w:val="5"/>
  </w:num>
  <w:num w:numId="14" w16cid:durableId="2095127088">
    <w:abstractNumId w:val="16"/>
  </w:num>
  <w:num w:numId="15" w16cid:durableId="524712439">
    <w:abstractNumId w:val="37"/>
  </w:num>
  <w:num w:numId="16" w16cid:durableId="557281457">
    <w:abstractNumId w:val="28"/>
  </w:num>
  <w:num w:numId="17" w16cid:durableId="1530796083">
    <w:abstractNumId w:val="13"/>
  </w:num>
  <w:num w:numId="18" w16cid:durableId="1042904246">
    <w:abstractNumId w:val="8"/>
  </w:num>
  <w:num w:numId="19" w16cid:durableId="964778115">
    <w:abstractNumId w:val="36"/>
  </w:num>
  <w:num w:numId="20" w16cid:durableId="829054535">
    <w:abstractNumId w:val="38"/>
  </w:num>
  <w:num w:numId="21" w16cid:durableId="1758750527">
    <w:abstractNumId w:val="25"/>
  </w:num>
  <w:num w:numId="22" w16cid:durableId="1108937728">
    <w:abstractNumId w:val="4"/>
  </w:num>
  <w:num w:numId="23" w16cid:durableId="1687706973">
    <w:abstractNumId w:val="22"/>
  </w:num>
  <w:num w:numId="24" w16cid:durableId="1339844052">
    <w:abstractNumId w:val="27"/>
  </w:num>
  <w:num w:numId="25" w16cid:durableId="715276784">
    <w:abstractNumId w:val="39"/>
  </w:num>
  <w:num w:numId="26" w16cid:durableId="2095542237">
    <w:abstractNumId w:val="2"/>
  </w:num>
  <w:num w:numId="27" w16cid:durableId="502166291">
    <w:abstractNumId w:val="33"/>
  </w:num>
  <w:num w:numId="28" w16cid:durableId="1123156652">
    <w:abstractNumId w:val="31"/>
  </w:num>
  <w:num w:numId="29" w16cid:durableId="897325725">
    <w:abstractNumId w:val="1"/>
  </w:num>
  <w:num w:numId="30" w16cid:durableId="539242470">
    <w:abstractNumId w:val="23"/>
  </w:num>
  <w:num w:numId="31" w16cid:durableId="60830714">
    <w:abstractNumId w:val="30"/>
  </w:num>
  <w:num w:numId="32" w16cid:durableId="443425357">
    <w:abstractNumId w:val="9"/>
  </w:num>
  <w:num w:numId="33" w16cid:durableId="628516916">
    <w:abstractNumId w:val="34"/>
  </w:num>
  <w:num w:numId="34" w16cid:durableId="961108760">
    <w:abstractNumId w:val="14"/>
  </w:num>
  <w:num w:numId="35" w16cid:durableId="258949280">
    <w:abstractNumId w:val="21"/>
  </w:num>
  <w:num w:numId="36" w16cid:durableId="14312106">
    <w:abstractNumId w:val="12"/>
  </w:num>
  <w:num w:numId="37" w16cid:durableId="2081711418">
    <w:abstractNumId w:val="15"/>
  </w:num>
  <w:num w:numId="38" w16cid:durableId="740099765">
    <w:abstractNumId w:val="32"/>
  </w:num>
  <w:num w:numId="39" w16cid:durableId="582300741">
    <w:abstractNumId w:val="20"/>
  </w:num>
  <w:num w:numId="40" w16cid:durableId="1885487672">
    <w:abstractNumId w:val="29"/>
  </w:num>
  <w:num w:numId="41" w16cid:durableId="629869505">
    <w:abstractNumId w:val="19"/>
  </w:num>
  <w:num w:numId="42" w16cid:durableId="402527559">
    <w:abstractNumId w:val="6"/>
  </w:num>
  <w:num w:numId="43" w16cid:durableId="1247229950">
    <w:abstractNumId w:val="41"/>
  </w:num>
  <w:num w:numId="44" w16cid:durableId="96141849">
    <w:abstractNumId w:val="11"/>
  </w:num>
  <w:num w:numId="45" w16cid:durableId="135144384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3B7"/>
    <w:rsid w:val="00026ED5"/>
    <w:rsid w:val="00032E83"/>
    <w:rsid w:val="0005462B"/>
    <w:rsid w:val="00055D73"/>
    <w:rsid w:val="00073CD1"/>
    <w:rsid w:val="000A63FD"/>
    <w:rsid w:val="000D010A"/>
    <w:rsid w:val="000D72EA"/>
    <w:rsid w:val="000E3FBD"/>
    <w:rsid w:val="000E49D3"/>
    <w:rsid w:val="000E52C9"/>
    <w:rsid w:val="0010519F"/>
    <w:rsid w:val="001268A9"/>
    <w:rsid w:val="00127F04"/>
    <w:rsid w:val="0013660E"/>
    <w:rsid w:val="00144A65"/>
    <w:rsid w:val="00154699"/>
    <w:rsid w:val="00161F5D"/>
    <w:rsid w:val="0017770A"/>
    <w:rsid w:val="00182569"/>
    <w:rsid w:val="001A1D06"/>
    <w:rsid w:val="001A646E"/>
    <w:rsid w:val="001B0EBE"/>
    <w:rsid w:val="001B479C"/>
    <w:rsid w:val="001B5093"/>
    <w:rsid w:val="001C521E"/>
    <w:rsid w:val="001E09C9"/>
    <w:rsid w:val="001E63E4"/>
    <w:rsid w:val="002036A4"/>
    <w:rsid w:val="00206595"/>
    <w:rsid w:val="00225F13"/>
    <w:rsid w:val="00231160"/>
    <w:rsid w:val="002439EE"/>
    <w:rsid w:val="002735D6"/>
    <w:rsid w:val="002833F6"/>
    <w:rsid w:val="002901A9"/>
    <w:rsid w:val="00291781"/>
    <w:rsid w:val="00292A71"/>
    <w:rsid w:val="00294D3F"/>
    <w:rsid w:val="002A549A"/>
    <w:rsid w:val="002B4041"/>
    <w:rsid w:val="002B4F20"/>
    <w:rsid w:val="002C4CD5"/>
    <w:rsid w:val="002D4800"/>
    <w:rsid w:val="002E4B9A"/>
    <w:rsid w:val="002F1ED5"/>
    <w:rsid w:val="00300737"/>
    <w:rsid w:val="00304694"/>
    <w:rsid w:val="00322052"/>
    <w:rsid w:val="00322C92"/>
    <w:rsid w:val="00340421"/>
    <w:rsid w:val="0035041C"/>
    <w:rsid w:val="00356659"/>
    <w:rsid w:val="00367231"/>
    <w:rsid w:val="0036744A"/>
    <w:rsid w:val="00372D82"/>
    <w:rsid w:val="00373E91"/>
    <w:rsid w:val="003740BF"/>
    <w:rsid w:val="00380679"/>
    <w:rsid w:val="00380687"/>
    <w:rsid w:val="00393F2D"/>
    <w:rsid w:val="003A68E7"/>
    <w:rsid w:val="003B66AE"/>
    <w:rsid w:val="003C08BB"/>
    <w:rsid w:val="003C1E96"/>
    <w:rsid w:val="003C5768"/>
    <w:rsid w:val="003E7FD8"/>
    <w:rsid w:val="003F0DB3"/>
    <w:rsid w:val="003F2825"/>
    <w:rsid w:val="00400508"/>
    <w:rsid w:val="00413F4F"/>
    <w:rsid w:val="00435235"/>
    <w:rsid w:val="00441818"/>
    <w:rsid w:val="00441DAF"/>
    <w:rsid w:val="00442F3E"/>
    <w:rsid w:val="00460E42"/>
    <w:rsid w:val="0049194D"/>
    <w:rsid w:val="0049383C"/>
    <w:rsid w:val="004A3748"/>
    <w:rsid w:val="004A62AA"/>
    <w:rsid w:val="004B467B"/>
    <w:rsid w:val="004C3B94"/>
    <w:rsid w:val="004D7AEE"/>
    <w:rsid w:val="004E57A7"/>
    <w:rsid w:val="005069E9"/>
    <w:rsid w:val="005167C1"/>
    <w:rsid w:val="00524577"/>
    <w:rsid w:val="00533071"/>
    <w:rsid w:val="00575D7D"/>
    <w:rsid w:val="00582AD7"/>
    <w:rsid w:val="00583C38"/>
    <w:rsid w:val="005B2E81"/>
    <w:rsid w:val="005C1B22"/>
    <w:rsid w:val="005C57C3"/>
    <w:rsid w:val="005D4257"/>
    <w:rsid w:val="005E0C7C"/>
    <w:rsid w:val="005E79E3"/>
    <w:rsid w:val="005F2E34"/>
    <w:rsid w:val="00604B44"/>
    <w:rsid w:val="00612B32"/>
    <w:rsid w:val="00622DCE"/>
    <w:rsid w:val="006538F5"/>
    <w:rsid w:val="00660A0F"/>
    <w:rsid w:val="00662917"/>
    <w:rsid w:val="00673109"/>
    <w:rsid w:val="00674F91"/>
    <w:rsid w:val="00683056"/>
    <w:rsid w:val="00685029"/>
    <w:rsid w:val="006A1E7B"/>
    <w:rsid w:val="006A1FAF"/>
    <w:rsid w:val="006B00A4"/>
    <w:rsid w:val="006C5B01"/>
    <w:rsid w:val="006D1913"/>
    <w:rsid w:val="006E04DA"/>
    <w:rsid w:val="006E7EFA"/>
    <w:rsid w:val="006F242A"/>
    <w:rsid w:val="00703B10"/>
    <w:rsid w:val="0070779C"/>
    <w:rsid w:val="0072792E"/>
    <w:rsid w:val="007307D9"/>
    <w:rsid w:val="00741801"/>
    <w:rsid w:val="00751692"/>
    <w:rsid w:val="007547D5"/>
    <w:rsid w:val="0075657C"/>
    <w:rsid w:val="0076429F"/>
    <w:rsid w:val="007673D3"/>
    <w:rsid w:val="00773294"/>
    <w:rsid w:val="00775267"/>
    <w:rsid w:val="00776439"/>
    <w:rsid w:val="00781D40"/>
    <w:rsid w:val="00784971"/>
    <w:rsid w:val="007928C7"/>
    <w:rsid w:val="007A39B2"/>
    <w:rsid w:val="007A6ABE"/>
    <w:rsid w:val="007B12C8"/>
    <w:rsid w:val="007B1C66"/>
    <w:rsid w:val="007B3B93"/>
    <w:rsid w:val="007B4709"/>
    <w:rsid w:val="007B5735"/>
    <w:rsid w:val="007B6AF7"/>
    <w:rsid w:val="007C6388"/>
    <w:rsid w:val="008216BE"/>
    <w:rsid w:val="0084187D"/>
    <w:rsid w:val="008510D6"/>
    <w:rsid w:val="00855C20"/>
    <w:rsid w:val="008751B4"/>
    <w:rsid w:val="00882581"/>
    <w:rsid w:val="00894A3A"/>
    <w:rsid w:val="008A4FAD"/>
    <w:rsid w:val="008A521D"/>
    <w:rsid w:val="008B3F1B"/>
    <w:rsid w:val="008F1184"/>
    <w:rsid w:val="008F3D8F"/>
    <w:rsid w:val="008F4E94"/>
    <w:rsid w:val="0090168C"/>
    <w:rsid w:val="00905360"/>
    <w:rsid w:val="00913431"/>
    <w:rsid w:val="00957433"/>
    <w:rsid w:val="00963207"/>
    <w:rsid w:val="0096466D"/>
    <w:rsid w:val="00966CE9"/>
    <w:rsid w:val="0097011F"/>
    <w:rsid w:val="00984570"/>
    <w:rsid w:val="0098705C"/>
    <w:rsid w:val="009B0064"/>
    <w:rsid w:val="009B7694"/>
    <w:rsid w:val="009C120F"/>
    <w:rsid w:val="009C27D9"/>
    <w:rsid w:val="009C3F6E"/>
    <w:rsid w:val="009C53B7"/>
    <w:rsid w:val="009D549B"/>
    <w:rsid w:val="009E2F47"/>
    <w:rsid w:val="009F1315"/>
    <w:rsid w:val="00A0298C"/>
    <w:rsid w:val="00A16C16"/>
    <w:rsid w:val="00A32E09"/>
    <w:rsid w:val="00A56963"/>
    <w:rsid w:val="00A56FBC"/>
    <w:rsid w:val="00A60905"/>
    <w:rsid w:val="00A83871"/>
    <w:rsid w:val="00A85A21"/>
    <w:rsid w:val="00AA5AB0"/>
    <w:rsid w:val="00AC5FFB"/>
    <w:rsid w:val="00AE3FDF"/>
    <w:rsid w:val="00B0290D"/>
    <w:rsid w:val="00B138DC"/>
    <w:rsid w:val="00B16E9B"/>
    <w:rsid w:val="00B23410"/>
    <w:rsid w:val="00B46CFE"/>
    <w:rsid w:val="00B64B1D"/>
    <w:rsid w:val="00B65FD7"/>
    <w:rsid w:val="00B67DA1"/>
    <w:rsid w:val="00B71618"/>
    <w:rsid w:val="00B83420"/>
    <w:rsid w:val="00B94559"/>
    <w:rsid w:val="00BC0916"/>
    <w:rsid w:val="00BD155B"/>
    <w:rsid w:val="00BD1BA5"/>
    <w:rsid w:val="00BE156A"/>
    <w:rsid w:val="00BF58F2"/>
    <w:rsid w:val="00BF6A48"/>
    <w:rsid w:val="00BF6C2D"/>
    <w:rsid w:val="00C07DA9"/>
    <w:rsid w:val="00C3088A"/>
    <w:rsid w:val="00C36673"/>
    <w:rsid w:val="00C40E79"/>
    <w:rsid w:val="00C45BE4"/>
    <w:rsid w:val="00C533BE"/>
    <w:rsid w:val="00C57A91"/>
    <w:rsid w:val="00C6439B"/>
    <w:rsid w:val="00C72923"/>
    <w:rsid w:val="00C92EBC"/>
    <w:rsid w:val="00C9405D"/>
    <w:rsid w:val="00CB7E72"/>
    <w:rsid w:val="00CD2447"/>
    <w:rsid w:val="00CD31C7"/>
    <w:rsid w:val="00CF6731"/>
    <w:rsid w:val="00CF6D35"/>
    <w:rsid w:val="00D0402C"/>
    <w:rsid w:val="00D0457C"/>
    <w:rsid w:val="00D23167"/>
    <w:rsid w:val="00D25827"/>
    <w:rsid w:val="00D34494"/>
    <w:rsid w:val="00D503AA"/>
    <w:rsid w:val="00D74A43"/>
    <w:rsid w:val="00D74F7C"/>
    <w:rsid w:val="00D76F7D"/>
    <w:rsid w:val="00DA3BD8"/>
    <w:rsid w:val="00DA7CCA"/>
    <w:rsid w:val="00DB393A"/>
    <w:rsid w:val="00DB3F3F"/>
    <w:rsid w:val="00DB68D1"/>
    <w:rsid w:val="00DC0387"/>
    <w:rsid w:val="00DE68E0"/>
    <w:rsid w:val="00DF43BE"/>
    <w:rsid w:val="00E21D93"/>
    <w:rsid w:val="00E2342C"/>
    <w:rsid w:val="00E235A9"/>
    <w:rsid w:val="00E47204"/>
    <w:rsid w:val="00E5211E"/>
    <w:rsid w:val="00E737C8"/>
    <w:rsid w:val="00E8112A"/>
    <w:rsid w:val="00E82E26"/>
    <w:rsid w:val="00E83F13"/>
    <w:rsid w:val="00E86F69"/>
    <w:rsid w:val="00E94FCD"/>
    <w:rsid w:val="00EA4750"/>
    <w:rsid w:val="00EA4D47"/>
    <w:rsid w:val="00EA60F9"/>
    <w:rsid w:val="00EA66B5"/>
    <w:rsid w:val="00EB5F82"/>
    <w:rsid w:val="00EC24F8"/>
    <w:rsid w:val="00ED1B4A"/>
    <w:rsid w:val="00ED513A"/>
    <w:rsid w:val="00EE06FB"/>
    <w:rsid w:val="00F27587"/>
    <w:rsid w:val="00F335FB"/>
    <w:rsid w:val="00F60080"/>
    <w:rsid w:val="00F8157F"/>
    <w:rsid w:val="00F8517B"/>
    <w:rsid w:val="00F8599C"/>
    <w:rsid w:val="00FA6E1A"/>
    <w:rsid w:val="00FB1341"/>
    <w:rsid w:val="00FB7FDC"/>
    <w:rsid w:val="00FC28C1"/>
    <w:rsid w:val="00FD34C0"/>
    <w:rsid w:val="00FD4B8A"/>
    <w:rsid w:val="00FE1960"/>
    <w:rsid w:val="00FE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742962"/>
  <w15:docId w15:val="{67FDFE1E-BF24-4086-ACFA-FAE38CE3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Hyperlink">
    <w:name w:val="Hyperlink"/>
    <w:basedOn w:val="DefaultParagraphFont"/>
    <w:rsid w:val="00460E42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1B479C"/>
  </w:style>
  <w:style w:type="table" w:styleId="TableGrid">
    <w:name w:val="Table Grid"/>
    <w:basedOn w:val="TableNormal"/>
    <w:uiPriority w:val="59"/>
    <w:rsid w:val="009845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ormalchar1">
    <w:name w:val="normal__char1"/>
    <w:basedOn w:val="DefaultParagraphFont"/>
    <w:rsid w:val="007673D3"/>
    <w:rPr>
      <w:rFonts w:ascii="Times New Roman" w:hAnsi="Times New Roman" w:cs="Times New Roman" w:hint="default"/>
      <w:sz w:val="20"/>
      <w:szCs w:val="20"/>
    </w:rPr>
  </w:style>
  <w:style w:type="paragraph" w:styleId="BalloonText">
    <w:name w:val="Balloon Text"/>
    <w:basedOn w:val="Normal"/>
    <w:link w:val="BalloonTextChar"/>
    <w:rsid w:val="009B00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B006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A3748"/>
    <w:rPr>
      <w:color w:val="808080"/>
    </w:rPr>
  </w:style>
  <w:style w:type="character" w:styleId="SubtleReference">
    <w:name w:val="Subtle Reference"/>
    <w:basedOn w:val="DefaultParagraphFont"/>
    <w:uiPriority w:val="31"/>
    <w:rsid w:val="004A3748"/>
    <w:rPr>
      <w:smallCaps/>
      <w:color w:val="C0504D" w:themeColor="accent2"/>
      <w:u w:val="single"/>
    </w:rPr>
  </w:style>
  <w:style w:type="paragraph" w:styleId="ListParagraph">
    <w:name w:val="List Paragraph"/>
    <w:basedOn w:val="Normal"/>
    <w:uiPriority w:val="34"/>
    <w:qFormat/>
    <w:rsid w:val="00882581"/>
    <w:pPr>
      <w:ind w:left="720"/>
      <w:contextualSpacing/>
    </w:pPr>
  </w:style>
  <w:style w:type="character" w:customStyle="1" w:styleId="normaltextrun">
    <w:name w:val="normaltextrun"/>
    <w:basedOn w:val="DefaultParagraphFont"/>
    <w:rsid w:val="00A16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RBS@marlboroughcollege.or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imh\Local%20Settings\Temporary%20Internet%20Files\OLK63\HS3%20Risk%20Assessment%20vers2%20Dec%20200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97495380814DEC88884AE4A746B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26709-11E8-4AD8-8FFD-FDBC116360AF}"/>
      </w:docPartPr>
      <w:docPartBody>
        <w:p w:rsidR="00732018" w:rsidRDefault="00144354" w:rsidP="00144354">
          <w:pPr>
            <w:pStyle w:val="7C97495380814DEC88884AE4A746B7A42"/>
          </w:pPr>
          <w:r w:rsidRPr="004A3748">
            <w:rPr>
              <w:rStyle w:val="PlaceholderText"/>
              <w:rFonts w:ascii="Arial" w:hAnsi="Arial" w:cs="Arial"/>
            </w:rPr>
            <w:t>Click or tap to enter a date.</w:t>
          </w:r>
        </w:p>
      </w:docPartBody>
    </w:docPart>
    <w:docPart>
      <w:docPartPr>
        <w:name w:val="83FBB2CE545E4648AC9D151BD80FC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77766-5D27-4E24-963E-97A0264F1D39}"/>
      </w:docPartPr>
      <w:docPartBody>
        <w:p w:rsidR="000C040B" w:rsidRDefault="00324BD8" w:rsidP="00324BD8">
          <w:pPr>
            <w:pStyle w:val="83FBB2CE545E4648AC9D151BD80FCDD3"/>
          </w:pPr>
          <w:r w:rsidRPr="004A3748">
            <w:rPr>
              <w:rStyle w:val="PlaceholderText"/>
              <w:rFonts w:ascii="Arial" w:hAnsi="Arial" w:cs="Arial"/>
            </w:rPr>
            <w:t>Click or tap to enter a date.</w:t>
          </w:r>
        </w:p>
      </w:docPartBody>
    </w:docPart>
    <w:docPart>
      <w:docPartPr>
        <w:name w:val="7490D71DC28342F6B3ED7FD25A860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2CF776-A6AB-45EE-9BF7-B94A169E0FAF}"/>
      </w:docPartPr>
      <w:docPartBody>
        <w:p w:rsidR="000974FC" w:rsidRDefault="000974FC" w:rsidP="000974FC">
          <w:pPr>
            <w:pStyle w:val="7490D71DC28342F6B3ED7FD25A86087C"/>
          </w:pPr>
          <w:r w:rsidRPr="004A3748">
            <w:rPr>
              <w:rStyle w:val="PlaceholderText"/>
              <w:rFonts w:ascii="Arial" w:hAnsi="Arial" w:cs="Arial"/>
            </w:rPr>
            <w:t>Click or tap to enter a date.</w:t>
          </w:r>
        </w:p>
      </w:docPartBody>
    </w:docPart>
    <w:docPart>
      <w:docPartPr>
        <w:name w:val="328D126FA0524AA382FEB34883D98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2224B-FA18-4FC4-9DE0-F056CF82515F}"/>
      </w:docPartPr>
      <w:docPartBody>
        <w:p w:rsidR="000974FC" w:rsidRDefault="000974FC" w:rsidP="000974FC">
          <w:pPr>
            <w:pStyle w:val="328D126FA0524AA382FEB34883D98BEF"/>
          </w:pPr>
          <w:r w:rsidRPr="004A3748">
            <w:rPr>
              <w:rStyle w:val="PlaceholderText"/>
              <w:rFonts w:ascii="Arial" w:hAnsi="Arial" w:cs="Arial"/>
            </w:rPr>
            <w:t>Click or tap to enter a date.</w:t>
          </w:r>
        </w:p>
      </w:docPartBody>
    </w:docPart>
    <w:docPart>
      <w:docPartPr>
        <w:name w:val="73EE338AA96449858DA16C5F03BCF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C06D5-8AF5-418C-9B54-26C5D12B2967}"/>
      </w:docPartPr>
      <w:docPartBody>
        <w:p w:rsidR="000974FC" w:rsidRDefault="000974FC" w:rsidP="000974FC">
          <w:pPr>
            <w:pStyle w:val="73EE338AA96449858DA16C5F03BCF035"/>
          </w:pPr>
          <w:r w:rsidRPr="004A3748">
            <w:rPr>
              <w:rStyle w:val="PlaceholderText"/>
              <w:rFonts w:ascii="Arial" w:hAnsi="Arial" w:cs="Arial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 Premr Pro">
    <w:altName w:val="Constant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018"/>
    <w:rsid w:val="00003267"/>
    <w:rsid w:val="000974FC"/>
    <w:rsid w:val="000C040B"/>
    <w:rsid w:val="00144354"/>
    <w:rsid w:val="002534F1"/>
    <w:rsid w:val="00324BD8"/>
    <w:rsid w:val="00340421"/>
    <w:rsid w:val="004C3B94"/>
    <w:rsid w:val="005947F4"/>
    <w:rsid w:val="00637E82"/>
    <w:rsid w:val="00655ECA"/>
    <w:rsid w:val="00674F91"/>
    <w:rsid w:val="006B5DBF"/>
    <w:rsid w:val="00732018"/>
    <w:rsid w:val="00BA745F"/>
    <w:rsid w:val="00C57A91"/>
    <w:rsid w:val="00CB24C0"/>
    <w:rsid w:val="00F8157F"/>
    <w:rsid w:val="00FE1960"/>
    <w:rsid w:val="00FE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74FC"/>
    <w:rPr>
      <w:color w:val="808080"/>
    </w:rPr>
  </w:style>
  <w:style w:type="paragraph" w:customStyle="1" w:styleId="7C97495380814DEC88884AE4A746B7A42">
    <w:name w:val="7C97495380814DEC88884AE4A746B7A42"/>
    <w:rsid w:val="001443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83FBB2CE545E4648AC9D151BD80FCDD3">
    <w:name w:val="83FBB2CE545E4648AC9D151BD80FCDD3"/>
    <w:rsid w:val="00324BD8"/>
  </w:style>
  <w:style w:type="paragraph" w:customStyle="1" w:styleId="7490D71DC28342F6B3ED7FD25A86087C">
    <w:name w:val="7490D71DC28342F6B3ED7FD25A86087C"/>
    <w:rsid w:val="000974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8D126FA0524AA382FEB34883D98BEF">
    <w:name w:val="328D126FA0524AA382FEB34883D98BEF"/>
    <w:rsid w:val="000974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EE338AA96449858DA16C5F03BCF035">
    <w:name w:val="73EE338AA96449858DA16C5F03BCF035"/>
    <w:rsid w:val="000974F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D0584F72C40341BD2AB4A34155C9B3" ma:contentTypeVersion="6" ma:contentTypeDescription="Create a new document." ma:contentTypeScope="" ma:versionID="7b40a21dfd0499920cd7f736a2c3b522">
  <xsd:schema xmlns:xsd="http://www.w3.org/2001/XMLSchema" xmlns:xs="http://www.w3.org/2001/XMLSchema" xmlns:p="http://schemas.microsoft.com/office/2006/metadata/properties" xmlns:ns2="465684db-bcc0-4ca9-a342-3b54400690c3" xmlns:ns3="b137c15f-2b7b-48e8-8299-af4311332bd8" targetNamespace="http://schemas.microsoft.com/office/2006/metadata/properties" ma:root="true" ma:fieldsID="37c1afa6475d4e6c110a7d852b55c3fc" ns2:_="" ns3:_="">
    <xsd:import namespace="465684db-bcc0-4ca9-a342-3b54400690c3"/>
    <xsd:import namespace="b137c15f-2b7b-48e8-8299-af4311332bd8"/>
    <xsd:element name="properties">
      <xsd:complexType>
        <xsd:sequence>
          <xsd:element name="documentManagement">
            <xsd:complexType>
              <xsd:all>
                <xsd:element ref="ns2:ja87eb9e511449ccb53ca4cd4b2b518a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4db-bcc0-4ca9-a342-3b54400690c3" elementFormDefault="qualified">
    <xsd:import namespace="http://schemas.microsoft.com/office/2006/documentManagement/types"/>
    <xsd:import namespace="http://schemas.microsoft.com/office/infopath/2007/PartnerControls"/>
    <xsd:element name="ja87eb9e511449ccb53ca4cd4b2b518a" ma:index="9" nillable="true" ma:taxonomy="true" ma:internalName="ja87eb9e511449ccb53ca4cd4b2b518a" ma:taxonomyFieldName="Staff_x0020_Category" ma:displayName="Staff Category" ma:fieldId="{3a87eb9e-5114-49cc-b53c-a4cd4b2b518a}" ma:sspId="007b987e-120e-4d3d-aeee-d73410597c7f" ma:termSetId="280c9b51-dae0-4750-b1c6-35ffa247b24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e45ce6e6-baf0-4692-b9f7-8f87270bfa84}" ma:internalName="TaxCatchAll" ma:showField="CatchAllData" ma:web="465684db-bcc0-4ca9-a342-3b5440069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7c15f-2b7b-48e8-8299-af4311332b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4db-bcc0-4ca9-a342-3b54400690c3" xsi:nil="true"/>
    <ja87eb9e511449ccb53ca4cd4b2b518a xmlns="465684db-bcc0-4ca9-a342-3b54400690c3">
      <Terms xmlns="http://schemas.microsoft.com/office/infopath/2007/PartnerControls"/>
    </ja87eb9e511449ccb53ca4cd4b2b518a>
  </documentManagement>
</p:properties>
</file>

<file path=customXml/itemProps1.xml><?xml version="1.0" encoding="utf-8"?>
<ds:datastoreItem xmlns:ds="http://schemas.openxmlformats.org/officeDocument/2006/customXml" ds:itemID="{00E15AE4-0A78-4209-9473-7AC3030691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0A54F8-646F-448A-A798-01B59F71B1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7329F3-5D19-406E-A3CD-086890DB58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684db-bcc0-4ca9-a342-3b54400690c3"/>
    <ds:schemaRef ds:uri="b137c15f-2b7b-48e8-8299-af4311332b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B70822-C1EB-4B06-9DD3-02B622A13DDC}">
  <ds:schemaRefs>
    <ds:schemaRef ds:uri="http://schemas.microsoft.com/office/2006/metadata/properties"/>
    <ds:schemaRef ds:uri="http://schemas.microsoft.com/office/infopath/2007/PartnerControls"/>
    <ds:schemaRef ds:uri="465684db-bcc0-4ca9-a342-3b54400690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HS3 Risk Assessment vers2 Dec 2002.dot</Template>
  <TotalTime>0</TotalTime>
  <Pages>5</Pages>
  <Words>1697</Words>
  <Characters>9674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O RA Template</vt:lpstr>
    </vt:vector>
  </TitlesOfParts>
  <Company>Marlbourough College</Company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O RA Template</dc:title>
  <dc:creator>SJFrench@marlboroughcollege.org</dc:creator>
  <cp:lastModifiedBy>T Rainer</cp:lastModifiedBy>
  <cp:revision>20</cp:revision>
  <cp:lastPrinted>2025-09-02T12:04:00Z</cp:lastPrinted>
  <dcterms:created xsi:type="dcterms:W3CDTF">2025-10-15T16:08:00Z</dcterms:created>
  <dcterms:modified xsi:type="dcterms:W3CDTF">2026-03-19T20:39:00Z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  <property fmtid="{D5CDD505-2E9C-101B-9397-08002B2CF9AE}" pid="5" name="ContentTypeId">
    <vt:lpwstr>0x010100D7D0584F72C40341BD2AB4A34155C9B3</vt:lpwstr>
  </property>
  <property fmtid="{D5CDD505-2E9C-101B-9397-08002B2CF9AE}" pid="6" name="Staff_x0020_Category">
    <vt:lpwstr/>
  </property>
  <property fmtid="{D5CDD505-2E9C-101B-9397-08002B2CF9AE}" pid="7" name="Staff Category">
    <vt:lpwstr/>
  </property>
</Properties>
</file>