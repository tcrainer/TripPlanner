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34" w:type="dxa"/>
        <w:tblLook w:val="04A0" w:firstRow="1" w:lastRow="0" w:firstColumn="1" w:lastColumn="0" w:noHBand="0" w:noVBand="1"/>
      </w:tblPr>
      <w:tblGrid>
        <w:gridCol w:w="9214"/>
        <w:gridCol w:w="1560"/>
      </w:tblGrid>
      <w:tr w:rsidR="004A3748" w14:paraId="56F88247" w14:textId="77777777" w:rsidTr="00322052">
        <w:trPr>
          <w:trHeight w:val="1266"/>
        </w:trPr>
        <w:tc>
          <w:tcPr>
            <w:tcW w:w="9214" w:type="dxa"/>
            <w:vAlign w:val="center"/>
          </w:tcPr>
          <w:p w14:paraId="03123057" w14:textId="77777777" w:rsidR="004A3748" w:rsidRDefault="004A3748" w:rsidP="0032205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MARLBOROUGH COLLEGE</w:t>
            </w:r>
          </w:p>
          <w:p w14:paraId="6BD51B52" w14:textId="77777777" w:rsidR="004A3748" w:rsidRPr="00A32E09" w:rsidRDefault="004A3748" w:rsidP="004A374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FORM O – RISK ASSESSMENT FOR OVERNIGHT TRIPS</w:t>
            </w:r>
          </w:p>
        </w:tc>
        <w:tc>
          <w:tcPr>
            <w:tcW w:w="1560" w:type="dxa"/>
            <w:vAlign w:val="center"/>
          </w:tcPr>
          <w:p w14:paraId="69860EF3" w14:textId="77777777" w:rsidR="004A3748" w:rsidRPr="00984570" w:rsidRDefault="004A3748" w:rsidP="00322052">
            <w:pPr>
              <w:tabs>
                <w:tab w:val="center" w:pos="4153"/>
                <w:tab w:val="right" w:pos="8306"/>
              </w:tabs>
              <w:jc w:val="center"/>
              <w:rPr>
                <w:b/>
                <w:sz w:val="32"/>
                <w:szCs w:val="32"/>
              </w:rPr>
            </w:pPr>
            <w:r w:rsidRPr="00984570"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73D898F" wp14:editId="3ED32690">
                  <wp:extent cx="650875" cy="694690"/>
                  <wp:effectExtent l="0" t="0" r="0" b="0"/>
                  <wp:docPr id="1" name="Picture 1" descr="C:\Users\mleonard\AppData\Local\Microsoft\Windows\Temporary Internet Files\Content.Word\crest mo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leonard\AppData\Local\Microsoft\Windows\Temporary Internet Files\Content.Word\crest mo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ABD41" w14:textId="77777777" w:rsidR="002A549A" w:rsidRDefault="002A549A" w:rsidP="006A1E7B">
      <w:pPr>
        <w:rPr>
          <w:rFonts w:ascii="Garamond Premr Pro" w:hAnsi="Garamond Premr Pro" w:cs="Arial"/>
        </w:rPr>
      </w:pPr>
    </w:p>
    <w:p w14:paraId="2F2B29D3" w14:textId="46CF8704" w:rsidR="00C9405D" w:rsidRPr="007C6388" w:rsidRDefault="007B4709" w:rsidP="0097011F">
      <w:pPr>
        <w:rPr>
          <w:rFonts w:ascii="Arial" w:hAnsi="Arial" w:cs="Arial"/>
          <w:b/>
        </w:rPr>
      </w:pPr>
      <w:r w:rsidRPr="007C6388">
        <w:rPr>
          <w:rFonts w:ascii="Arial" w:hAnsi="Arial" w:cs="Arial"/>
          <w:b/>
        </w:rPr>
        <w:t xml:space="preserve">Trip </w:t>
      </w:r>
      <w:r w:rsidR="000E52C9">
        <w:rPr>
          <w:rFonts w:ascii="Arial" w:hAnsi="Arial" w:cs="Arial"/>
          <w:b/>
        </w:rPr>
        <w:t>l</w:t>
      </w:r>
      <w:r w:rsidRPr="007C6388">
        <w:rPr>
          <w:rFonts w:ascii="Arial" w:hAnsi="Arial" w:cs="Arial"/>
          <w:b/>
        </w:rPr>
        <w:t xml:space="preserve">eaders should complete this risk assessment </w:t>
      </w:r>
      <w:r w:rsidR="00905360">
        <w:rPr>
          <w:rFonts w:ascii="Arial" w:hAnsi="Arial" w:cs="Arial"/>
          <w:b/>
        </w:rPr>
        <w:t xml:space="preserve">sections 1 – 8.1 </w:t>
      </w:r>
      <w:r w:rsidRPr="007C6388">
        <w:rPr>
          <w:rFonts w:ascii="Arial" w:hAnsi="Arial" w:cs="Arial"/>
          <w:b/>
        </w:rPr>
        <w:t>electronically</w:t>
      </w:r>
      <w:r w:rsidR="00DB3F3F" w:rsidRPr="007C6388">
        <w:rPr>
          <w:rFonts w:ascii="Arial" w:hAnsi="Arial" w:cs="Arial"/>
          <w:b/>
        </w:rPr>
        <w:t xml:space="preserve">, </w:t>
      </w:r>
      <w:r w:rsidRPr="007C6388">
        <w:rPr>
          <w:rFonts w:ascii="Arial" w:hAnsi="Arial" w:cs="Arial"/>
          <w:b/>
        </w:rPr>
        <w:t>removing</w:t>
      </w:r>
      <w:r w:rsidR="002A549A" w:rsidRPr="007C6388">
        <w:rPr>
          <w:rFonts w:ascii="Arial" w:hAnsi="Arial" w:cs="Arial"/>
          <w:b/>
        </w:rPr>
        <w:t xml:space="preserve"> sections that are not </w:t>
      </w:r>
      <w:r w:rsidR="00D74A43" w:rsidRPr="007C6388">
        <w:rPr>
          <w:rFonts w:ascii="Arial" w:hAnsi="Arial" w:cs="Arial"/>
          <w:b/>
        </w:rPr>
        <w:t>relevant</w:t>
      </w:r>
      <w:r w:rsidR="00DB3F3F" w:rsidRPr="007C6388">
        <w:rPr>
          <w:rFonts w:ascii="Arial" w:hAnsi="Arial" w:cs="Arial"/>
          <w:b/>
        </w:rPr>
        <w:t xml:space="preserve"> and edit according to </w:t>
      </w:r>
      <w:r w:rsidRPr="007C6388">
        <w:rPr>
          <w:rFonts w:ascii="Arial" w:hAnsi="Arial" w:cs="Arial"/>
          <w:b/>
        </w:rPr>
        <w:t>the</w:t>
      </w:r>
      <w:r w:rsidR="00DB3F3F" w:rsidRPr="007C6388">
        <w:rPr>
          <w:rFonts w:ascii="Arial" w:hAnsi="Arial" w:cs="Arial"/>
          <w:b/>
        </w:rPr>
        <w:t xml:space="preserve"> trip</w:t>
      </w:r>
      <w:r w:rsidR="002A549A" w:rsidRPr="007C6388">
        <w:rPr>
          <w:rFonts w:ascii="Arial" w:hAnsi="Arial" w:cs="Arial"/>
          <w:b/>
        </w:rPr>
        <w:t>.</w:t>
      </w:r>
      <w:r w:rsidR="00905360">
        <w:rPr>
          <w:rFonts w:ascii="Arial" w:hAnsi="Arial" w:cs="Arial"/>
          <w:b/>
        </w:rPr>
        <w:t xml:space="preserve"> </w:t>
      </w:r>
    </w:p>
    <w:p w14:paraId="25F05ADF" w14:textId="77777777" w:rsidR="002A549A" w:rsidRPr="006A1E7B" w:rsidRDefault="002A549A" w:rsidP="006A1E7B">
      <w:pPr>
        <w:rPr>
          <w:rFonts w:ascii="Garamond Premr Pro" w:hAnsi="Garamond Premr Pro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1134"/>
        <w:gridCol w:w="850"/>
        <w:gridCol w:w="142"/>
        <w:gridCol w:w="520"/>
        <w:gridCol w:w="614"/>
        <w:gridCol w:w="284"/>
        <w:gridCol w:w="425"/>
        <w:gridCol w:w="850"/>
        <w:gridCol w:w="473"/>
        <w:gridCol w:w="661"/>
        <w:gridCol w:w="1985"/>
      </w:tblGrid>
      <w:tr w:rsidR="00206595" w:rsidRPr="00EA66B5" w14:paraId="605487F6" w14:textId="77777777" w:rsidTr="00400508">
        <w:trPr>
          <w:cantSplit/>
          <w:trHeight w:val="283"/>
          <w:tblHeader/>
        </w:trPr>
        <w:tc>
          <w:tcPr>
            <w:tcW w:w="2660" w:type="dxa"/>
            <w:shd w:val="clear" w:color="auto" w:fill="C6D9F1"/>
            <w:vAlign w:val="center"/>
          </w:tcPr>
          <w:p w14:paraId="10DAE0FA" w14:textId="77777777" w:rsidR="00206595" w:rsidRPr="00EA66B5" w:rsidRDefault="0020659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7938" w:type="dxa"/>
            <w:gridSpan w:val="11"/>
            <w:shd w:val="clear" w:color="auto" w:fill="C6D9F1"/>
            <w:vAlign w:val="center"/>
          </w:tcPr>
          <w:p w14:paraId="37F580A2" w14:textId="77777777" w:rsidR="00206595" w:rsidRPr="00EA66B5" w:rsidRDefault="00B67DA1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Details</w:t>
            </w:r>
          </w:p>
        </w:tc>
      </w:tr>
      <w:tr w:rsidR="00B67DA1" w:rsidRPr="00EA66B5" w14:paraId="52E24425" w14:textId="77777777" w:rsidTr="00BF6C2D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25F0E2A7" w14:textId="77777777" w:rsidR="00B67DA1" w:rsidRPr="00EA66B5" w:rsidRDefault="00B67DA1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Trip </w:t>
            </w:r>
            <w:r w:rsidR="00583C38" w:rsidRPr="00EA66B5">
              <w:rPr>
                <w:rFonts w:ascii="Arial" w:hAnsi="Arial" w:cs="Arial"/>
                <w:b/>
              </w:rPr>
              <w:t>Title</w:t>
            </w:r>
            <w:r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38" w:type="dxa"/>
            <w:gridSpan w:val="11"/>
            <w:vAlign w:val="center"/>
          </w:tcPr>
          <w:p w14:paraId="2533E4EE" w14:textId="77777777" w:rsidR="00B67DA1" w:rsidRPr="00E21D93" w:rsidRDefault="007B12C8" w:rsidP="00660A0F">
            <w:pPr>
              <w:rPr>
                <w:rFonts w:ascii="Arial" w:hAnsi="Arial" w:cs="Arial"/>
                <w:color w:val="0000FF"/>
              </w:rPr>
            </w:pPr>
            <w:r w:rsidRPr="00E21D93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21D93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21D93">
              <w:rPr>
                <w:rFonts w:ascii="Arial" w:hAnsi="Arial" w:cs="Arial"/>
                <w:iCs/>
                <w:color w:val="0000FF"/>
              </w:rPr>
            </w:r>
            <w:r w:rsidRPr="00E21D93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21D93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21D93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21D93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21D93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21D93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21D93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4FA1F275" w14:textId="77777777" w:rsidTr="00127F04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4D5D166F" w14:textId="3A8895A4" w:rsidR="00055D73" w:rsidRPr="00EA66B5" w:rsidRDefault="00055D73" w:rsidP="00C45BE4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House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Department:</w:t>
            </w:r>
          </w:p>
        </w:tc>
        <w:tc>
          <w:tcPr>
            <w:tcW w:w="2126" w:type="dxa"/>
            <w:gridSpan w:val="3"/>
            <w:vAlign w:val="center"/>
          </w:tcPr>
          <w:p w14:paraId="073275BF" w14:textId="77777777" w:rsidR="00055D73" w:rsidRPr="00E737C8" w:rsidRDefault="00055D73" w:rsidP="00127F04">
            <w:pPr>
              <w:rPr>
                <w:rFonts w:ascii="Arial" w:eastAsia="Calibri" w:hAnsi="Arial" w:cs="Arial"/>
                <w:color w:val="0000FF"/>
              </w:rPr>
            </w:pP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lease Select House"/>
                    <w:listEntry w:val="B House"/>
                    <w:listEntry w:val="Barton Hill"/>
                    <w:listEntry w:val="C1"/>
                    <w:listEntry w:val="C2"/>
                    <w:listEntry w:val="C3"/>
                    <w:listEntry w:val="Cotton House"/>
                    <w:listEntry w:val="Dancy House"/>
                    <w:listEntry w:val="Elmhurst"/>
                    <w:listEntry w:val="Hermitage"/>
                    <w:listEntry w:val="Ivy House"/>
                    <w:listEntry w:val="Littlefield"/>
                    <w:listEntry w:val="Mill Mead"/>
                    <w:listEntry w:val="Morris House"/>
                    <w:listEntry w:val="New Court"/>
                    <w:listEntry w:val="Preshute"/>
                    <w:listEntry w:val="Summerfield"/>
                    <w:listEntry w:val="Turner House"/>
                    <w:listEntry w:val="N/A"/>
                  </w:ddList>
                </w:ffData>
              </w:fldChar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instrText xml:space="preserve"> FORMDROPDOWN </w:instrText>
            </w:r>
            <w:r w:rsidRPr="00E737C8">
              <w:rPr>
                <w:rFonts w:ascii="Arial" w:eastAsia="Calibri" w:hAnsi="Arial" w:cs="Arial"/>
                <w:bCs/>
                <w:color w:val="0000FF"/>
              </w:rPr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separate"/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end"/>
            </w:r>
          </w:p>
        </w:tc>
        <w:tc>
          <w:tcPr>
            <w:tcW w:w="1418" w:type="dxa"/>
            <w:gridSpan w:val="3"/>
            <w:vAlign w:val="center"/>
          </w:tcPr>
          <w:p w14:paraId="35DBD690" w14:textId="77777777" w:rsidR="00055D73" w:rsidRPr="00EA66B5" w:rsidRDefault="00055D73" w:rsidP="004A374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Department:</w:t>
            </w:r>
            <w:r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</w:p>
        </w:tc>
        <w:tc>
          <w:tcPr>
            <w:tcW w:w="4394" w:type="dxa"/>
            <w:gridSpan w:val="5"/>
            <w:vAlign w:val="center"/>
          </w:tcPr>
          <w:p w14:paraId="4DC3124D" w14:textId="77777777" w:rsidR="00055D73" w:rsidRPr="00EA66B5" w:rsidRDefault="007B12C8" w:rsidP="004A374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4A3748" w:rsidRPr="00EA66B5" w14:paraId="750CCD3B" w14:textId="77777777" w:rsidTr="00BF6C2D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12DF4E38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Destination:</w:t>
            </w:r>
          </w:p>
        </w:tc>
        <w:tc>
          <w:tcPr>
            <w:tcW w:w="7938" w:type="dxa"/>
            <w:gridSpan w:val="11"/>
            <w:vAlign w:val="center"/>
          </w:tcPr>
          <w:p w14:paraId="1BC87A69" w14:textId="77777777" w:rsidR="004A3748" w:rsidRPr="00EA66B5" w:rsidRDefault="007B12C8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4A3748" w:rsidRPr="00EA66B5" w14:paraId="6AA4CBE7" w14:textId="77777777" w:rsidTr="00BF6C2D">
        <w:trPr>
          <w:trHeight w:val="510"/>
          <w:tblHeader/>
        </w:trPr>
        <w:tc>
          <w:tcPr>
            <w:tcW w:w="2660" w:type="dxa"/>
            <w:vAlign w:val="center"/>
          </w:tcPr>
          <w:p w14:paraId="072A4E64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Departure Date:</w:t>
            </w:r>
          </w:p>
        </w:tc>
        <w:sdt>
          <w:sdtPr>
            <w:rPr>
              <w:rFonts w:ascii="Arial" w:hAnsi="Arial" w:cs="Arial"/>
              <w:color w:val="0000FF"/>
            </w:rPr>
            <w:id w:val="-48004107"/>
            <w:placeholder>
              <w:docPart w:val="7C97495380814DEC88884AE4A746B7A4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260" w:type="dxa"/>
                <w:gridSpan w:val="5"/>
                <w:vAlign w:val="center"/>
              </w:tcPr>
              <w:p w14:paraId="7D0E12D7" w14:textId="77777777" w:rsidR="004A3748" w:rsidRPr="00E21D93" w:rsidRDefault="004A3748" w:rsidP="004A3748">
                <w:pPr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  <w:tc>
          <w:tcPr>
            <w:tcW w:w="1559" w:type="dxa"/>
            <w:gridSpan w:val="3"/>
            <w:vAlign w:val="center"/>
          </w:tcPr>
          <w:p w14:paraId="1FF5AB02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Return Date:</w:t>
            </w:r>
          </w:p>
        </w:tc>
        <w:sdt>
          <w:sdtPr>
            <w:rPr>
              <w:rFonts w:ascii="Arial" w:hAnsi="Arial" w:cs="Arial"/>
              <w:color w:val="0000FF"/>
            </w:rPr>
            <w:id w:val="1506174162"/>
            <w:placeholder>
              <w:docPart w:val="83FBB2CE545E4648AC9D151BD80FCDD3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119" w:type="dxa"/>
                <w:gridSpan w:val="3"/>
                <w:vAlign w:val="center"/>
              </w:tcPr>
              <w:p w14:paraId="2EAE2A98" w14:textId="77777777" w:rsidR="004A3748" w:rsidRPr="00E21D93" w:rsidRDefault="00E5211E" w:rsidP="00E5211E">
                <w:pPr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  <w:tr w:rsidR="004A3748" w:rsidRPr="00EA66B5" w14:paraId="6E846BCC" w14:textId="77777777" w:rsidTr="00304694">
        <w:trPr>
          <w:trHeight w:val="510"/>
          <w:tblHeader/>
        </w:trPr>
        <w:tc>
          <w:tcPr>
            <w:tcW w:w="2660" w:type="dxa"/>
            <w:vAlign w:val="center"/>
          </w:tcPr>
          <w:p w14:paraId="4F2F5015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Departure Time:</w:t>
            </w:r>
          </w:p>
        </w:tc>
        <w:tc>
          <w:tcPr>
            <w:tcW w:w="3260" w:type="dxa"/>
            <w:gridSpan w:val="5"/>
            <w:vAlign w:val="center"/>
          </w:tcPr>
          <w:p w14:paraId="6520166F" w14:textId="77777777" w:rsidR="004A3748" w:rsidRPr="00EA66B5" w:rsidRDefault="00EA66B5" w:rsidP="0030469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  <w:r>
              <w:rPr>
                <w:rFonts w:ascii="Arial" w:hAnsi="Arial" w:cs="Arial"/>
                <w:iCs/>
                <w:color w:val="0000FF"/>
              </w:rPr>
              <w:t xml:space="preserve"> </w:t>
            </w:r>
            <w:r>
              <w:rPr>
                <w:rFonts w:ascii="Arial" w:hAnsi="Arial" w:cs="Arial"/>
                <w:iCs/>
                <w:color w:val="000000" w:themeColor="text1"/>
              </w:rPr>
              <w:t>HRS</w:t>
            </w:r>
          </w:p>
        </w:tc>
        <w:tc>
          <w:tcPr>
            <w:tcW w:w="1559" w:type="dxa"/>
            <w:gridSpan w:val="3"/>
            <w:vAlign w:val="center"/>
          </w:tcPr>
          <w:p w14:paraId="1B09943E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Return Time:</w:t>
            </w:r>
          </w:p>
        </w:tc>
        <w:tc>
          <w:tcPr>
            <w:tcW w:w="3119" w:type="dxa"/>
            <w:gridSpan w:val="3"/>
            <w:vAlign w:val="center"/>
          </w:tcPr>
          <w:p w14:paraId="5988C1EC" w14:textId="77777777" w:rsidR="004A3748" w:rsidRPr="00EA66B5" w:rsidRDefault="00EA66B5" w:rsidP="0030469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  <w:r>
              <w:rPr>
                <w:rFonts w:ascii="Arial" w:hAnsi="Arial" w:cs="Arial"/>
                <w:iCs/>
                <w:color w:val="0000FF"/>
              </w:rPr>
              <w:t xml:space="preserve"> </w:t>
            </w:r>
            <w:r>
              <w:rPr>
                <w:rFonts w:ascii="Arial" w:hAnsi="Arial" w:cs="Arial"/>
                <w:iCs/>
                <w:color w:val="000000" w:themeColor="text1"/>
              </w:rPr>
              <w:t>HRS</w:t>
            </w:r>
          </w:p>
        </w:tc>
      </w:tr>
      <w:tr w:rsidR="00C45BE4" w:rsidRPr="00EA66B5" w14:paraId="43094C19" w14:textId="77777777" w:rsidTr="00BF6C2D">
        <w:trPr>
          <w:trHeight w:val="510"/>
          <w:tblHeader/>
        </w:trPr>
        <w:tc>
          <w:tcPr>
            <w:tcW w:w="2660" w:type="dxa"/>
            <w:vAlign w:val="center"/>
          </w:tcPr>
          <w:p w14:paraId="692874FB" w14:textId="77777777" w:rsidR="00C45BE4" w:rsidRPr="00EA66B5" w:rsidRDefault="00C45BE4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Leader:</w:t>
            </w:r>
          </w:p>
        </w:tc>
        <w:tc>
          <w:tcPr>
            <w:tcW w:w="3969" w:type="dxa"/>
            <w:gridSpan w:val="7"/>
            <w:vAlign w:val="center"/>
          </w:tcPr>
          <w:p w14:paraId="501CB566" w14:textId="77777777" w:rsidR="00C45BE4" w:rsidRPr="00EA66B5" w:rsidRDefault="00C45BE4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969" w:type="dxa"/>
            <w:gridSpan w:val="4"/>
            <w:vAlign w:val="center"/>
          </w:tcPr>
          <w:p w14:paraId="7867D953" w14:textId="77777777" w:rsidR="00C45BE4" w:rsidRPr="00EA66B5" w:rsidRDefault="00C45BE4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A0D8EF0" w14:textId="77777777" w:rsidTr="00BF6C2D">
        <w:trPr>
          <w:trHeight w:val="510"/>
          <w:tblHeader/>
        </w:trPr>
        <w:tc>
          <w:tcPr>
            <w:tcW w:w="2660" w:type="dxa"/>
            <w:vMerge w:val="restart"/>
            <w:vAlign w:val="center"/>
          </w:tcPr>
          <w:p w14:paraId="56B93A2A" w14:textId="77777777" w:rsidR="00055D73" w:rsidRPr="00EA66B5" w:rsidRDefault="00055D73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Other Adults on trip:</w:t>
            </w:r>
          </w:p>
        </w:tc>
        <w:tc>
          <w:tcPr>
            <w:tcW w:w="1984" w:type="dxa"/>
            <w:gridSpan w:val="2"/>
            <w:vAlign w:val="center"/>
          </w:tcPr>
          <w:p w14:paraId="1AF94A5B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1985" w:type="dxa"/>
            <w:gridSpan w:val="5"/>
            <w:vAlign w:val="center"/>
          </w:tcPr>
          <w:p w14:paraId="68A64A84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  <w:tc>
          <w:tcPr>
            <w:tcW w:w="1984" w:type="dxa"/>
            <w:gridSpan w:val="3"/>
            <w:vAlign w:val="center"/>
          </w:tcPr>
          <w:p w14:paraId="4E859267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1985" w:type="dxa"/>
            <w:vAlign w:val="center"/>
          </w:tcPr>
          <w:p w14:paraId="754E5B32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</w:tr>
      <w:tr w:rsidR="007B12C8" w:rsidRPr="00EA66B5" w14:paraId="6C8BF9AB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55317E1A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6BFA161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609F02B1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4F373530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4005A11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B12C8" w:rsidRPr="00EA66B5" w14:paraId="11E5799A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50F5F780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724D660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2B40D16E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70AF3769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0CED97CE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B12C8" w:rsidRPr="00EA66B5" w14:paraId="37E6CE64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2B76D287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87746C2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62E23F6A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1CA7B587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68EBC4B9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F6C2D" w:rsidRPr="00EA66B5" w14:paraId="2EE515A8" w14:textId="77777777" w:rsidTr="00BF6C2D">
        <w:trPr>
          <w:trHeight w:val="510"/>
        </w:trPr>
        <w:tc>
          <w:tcPr>
            <w:tcW w:w="2660" w:type="dxa"/>
            <w:tcBorders>
              <w:bottom w:val="dotted" w:sz="4" w:space="0" w:color="auto"/>
            </w:tcBorders>
            <w:vAlign w:val="center"/>
          </w:tcPr>
          <w:p w14:paraId="2C889C5C" w14:textId="77777777" w:rsidR="00BF6C2D" w:rsidRPr="00EA66B5" w:rsidRDefault="00BF6C2D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Aider for this trip is:</w:t>
            </w:r>
          </w:p>
        </w:tc>
        <w:tc>
          <w:tcPr>
            <w:tcW w:w="3969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E33A95" w14:textId="77777777" w:rsidR="00BF6C2D" w:rsidRPr="00EA66B5" w:rsidRDefault="00BF6C2D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  <w:r w:rsidR="007B12C8" w:rsidRPr="00EA66B5">
              <w:rPr>
                <w:rFonts w:ascii="Arial" w:hAnsi="Arial" w:cs="Arial"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969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32B5" w14:textId="77777777" w:rsidR="00BF6C2D" w:rsidRPr="00EA66B5" w:rsidRDefault="00BF6C2D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  <w:r w:rsidR="007B12C8" w:rsidRPr="00EA66B5">
              <w:rPr>
                <w:rFonts w:ascii="Arial" w:hAnsi="Arial" w:cs="Arial"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DF43BE" w:rsidRPr="00EA66B5" w14:paraId="3CA4EC20" w14:textId="77777777" w:rsidTr="00BF6C2D">
        <w:trPr>
          <w:trHeight w:val="510"/>
          <w:tblHeader/>
        </w:trPr>
        <w:tc>
          <w:tcPr>
            <w:tcW w:w="2660" w:type="dxa"/>
            <w:vMerge w:val="restart"/>
            <w:vAlign w:val="center"/>
          </w:tcPr>
          <w:p w14:paraId="257CA7F2" w14:textId="3F69EEAA" w:rsidR="00DF43BE" w:rsidRPr="00EA66B5" w:rsidRDefault="00BF6C2D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Y</w:t>
            </w:r>
            <w:r w:rsidR="00DF43BE" w:rsidRPr="00EA66B5">
              <w:rPr>
                <w:rFonts w:ascii="Arial" w:hAnsi="Arial" w:cs="Arial"/>
                <w:b/>
              </w:rPr>
              <w:t>ear Group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="00DF43BE"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="00DF43BE" w:rsidRPr="00EA66B5">
              <w:rPr>
                <w:rFonts w:ascii="Arial" w:hAnsi="Arial" w:cs="Arial"/>
                <w:b/>
              </w:rPr>
              <w:t>Numbers</w:t>
            </w:r>
            <w:r w:rsidR="00683056"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69" w:type="dxa"/>
            <w:gridSpan w:val="7"/>
            <w:vAlign w:val="center"/>
          </w:tcPr>
          <w:p w14:paraId="3A43C78E" w14:textId="77777777" w:rsidR="00DF43BE" w:rsidRPr="00E21D93" w:rsidRDefault="00144A65" w:rsidP="00DF43BE">
            <w:pPr>
              <w:jc w:val="center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lease Select Year Group"/>
                    <w:listEntry w:val="Shell"/>
                    <w:listEntry w:val="Remove"/>
                    <w:listEntry w:val="Hundred"/>
                    <w:listEntry w:val="Lower Sixth"/>
                    <w:listEntry w:val="Upper Sixth"/>
                    <w:listEntry w:val="Upper School"/>
                    <w:listEntry w:val="Lower School"/>
                    <w:listEntry w:val="All Years"/>
                  </w:ddList>
                </w:ffData>
              </w:fldChar>
            </w:r>
            <w:r>
              <w:rPr>
                <w:rFonts w:ascii="Arial" w:hAnsi="Arial" w:cs="Arial"/>
                <w:bCs/>
                <w:color w:val="0000FF"/>
              </w:rPr>
              <w:instrText xml:space="preserve"> FORMDROPDOWN </w:instrText>
            </w:r>
            <w:r>
              <w:rPr>
                <w:rFonts w:ascii="Arial" w:hAnsi="Arial" w:cs="Arial"/>
                <w:bCs/>
                <w:color w:val="0000FF"/>
              </w:rPr>
            </w:r>
            <w:r>
              <w:rPr>
                <w:rFonts w:ascii="Arial" w:hAnsi="Arial" w:cs="Arial"/>
                <w:bCs/>
                <w:color w:val="0000FF"/>
              </w:rPr>
              <w:fldChar w:fldCharType="separate"/>
            </w:r>
            <w:r>
              <w:rPr>
                <w:rFonts w:ascii="Arial" w:hAnsi="Arial" w:cs="Arial"/>
                <w:b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554B67DA" w14:textId="77777777" w:rsidR="00DF43BE" w:rsidRPr="00EA66B5" w:rsidRDefault="00DF43BE" w:rsidP="00FD34C0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Total No. Pupils:</w:t>
            </w:r>
          </w:p>
        </w:tc>
        <w:tc>
          <w:tcPr>
            <w:tcW w:w="1985" w:type="dxa"/>
            <w:vAlign w:val="center"/>
          </w:tcPr>
          <w:p w14:paraId="48DC0B28" w14:textId="77777777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DF43BE" w:rsidRPr="00EA66B5" w14:paraId="502AA39B" w14:textId="77777777" w:rsidTr="00DF43BE">
        <w:trPr>
          <w:trHeight w:val="567"/>
          <w:tblHeader/>
        </w:trPr>
        <w:tc>
          <w:tcPr>
            <w:tcW w:w="2660" w:type="dxa"/>
            <w:vMerge/>
            <w:vAlign w:val="center"/>
          </w:tcPr>
          <w:p w14:paraId="1E03655D" w14:textId="77777777" w:rsidR="00DF43BE" w:rsidRPr="00EA66B5" w:rsidRDefault="00DF43BE" w:rsidP="00055D73">
            <w:pPr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03545D2E" w14:textId="77777777" w:rsidR="00DF43BE" w:rsidRPr="00EA66B5" w:rsidRDefault="00DF43BE" w:rsidP="00DF43BE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No. Female Pupils:</w:t>
            </w:r>
          </w:p>
        </w:tc>
        <w:tc>
          <w:tcPr>
            <w:tcW w:w="1843" w:type="dxa"/>
            <w:gridSpan w:val="4"/>
            <w:vAlign w:val="center"/>
          </w:tcPr>
          <w:p w14:paraId="5687709F" w14:textId="77777777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24F86579" w14:textId="77777777" w:rsidR="00DF43BE" w:rsidRPr="00EA66B5" w:rsidRDefault="00DF43BE" w:rsidP="00DF43BE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No. Male Pupils:</w:t>
            </w:r>
          </w:p>
        </w:tc>
        <w:tc>
          <w:tcPr>
            <w:tcW w:w="1985" w:type="dxa"/>
            <w:vAlign w:val="center"/>
          </w:tcPr>
          <w:p w14:paraId="6859980A" w14:textId="77777777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9876C08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0ED34156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Travel Arrangements:</w:t>
            </w:r>
          </w:p>
        </w:tc>
        <w:tc>
          <w:tcPr>
            <w:tcW w:w="7938" w:type="dxa"/>
            <w:gridSpan w:val="11"/>
            <w:vAlign w:val="center"/>
          </w:tcPr>
          <w:p w14:paraId="597E336B" w14:textId="77777777" w:rsidR="00055D73" w:rsidRPr="00EA66B5" w:rsidRDefault="007B12C8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6FA83270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3B4858C8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Accommodation Arrangements:</w:t>
            </w:r>
          </w:p>
        </w:tc>
        <w:tc>
          <w:tcPr>
            <w:tcW w:w="7938" w:type="dxa"/>
            <w:gridSpan w:val="11"/>
            <w:vAlign w:val="center"/>
          </w:tcPr>
          <w:p w14:paraId="6182BD62" w14:textId="77777777" w:rsidR="00055D73" w:rsidRPr="00FC28C1" w:rsidRDefault="007B12C8" w:rsidP="00055D73">
            <w:pPr>
              <w:rPr>
                <w:rFonts w:ascii="Arial" w:hAnsi="Arial" w:cs="Arial"/>
                <w:color w:val="0000FF"/>
              </w:rPr>
            </w:pPr>
            <w:r w:rsidRPr="00FC28C1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FC28C1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FC28C1">
              <w:rPr>
                <w:rFonts w:ascii="Arial" w:hAnsi="Arial" w:cs="Arial"/>
                <w:iCs/>
                <w:color w:val="0000FF"/>
              </w:rPr>
            </w:r>
            <w:r w:rsidRPr="00FC28C1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FC28C1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FC28C1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FC28C1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FC28C1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FC28C1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FC28C1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4B073F8C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22A3EABA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Activities / Events Planned during the trip:</w:t>
            </w:r>
          </w:p>
        </w:tc>
        <w:tc>
          <w:tcPr>
            <w:tcW w:w="7938" w:type="dxa"/>
            <w:gridSpan w:val="11"/>
            <w:vAlign w:val="center"/>
          </w:tcPr>
          <w:p w14:paraId="057094C0" w14:textId="77777777" w:rsidR="00055D73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367231" w:rsidRPr="00EA66B5" w14:paraId="3FD455CD" w14:textId="77777777" w:rsidTr="00BF6C2D">
        <w:trPr>
          <w:trHeight w:val="510"/>
        </w:trPr>
        <w:tc>
          <w:tcPr>
            <w:tcW w:w="2660" w:type="dxa"/>
            <w:vAlign w:val="center"/>
          </w:tcPr>
          <w:p w14:paraId="701DC7BB" w14:textId="77777777" w:rsidR="00367231" w:rsidRPr="00EA66B5" w:rsidRDefault="00367231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Persons at Risk:</w:t>
            </w:r>
          </w:p>
        </w:tc>
        <w:tc>
          <w:tcPr>
            <w:tcW w:w="1134" w:type="dxa"/>
            <w:vAlign w:val="center"/>
          </w:tcPr>
          <w:p w14:paraId="41844406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Pupils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201125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1D93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992" w:type="dxa"/>
            <w:gridSpan w:val="2"/>
            <w:vAlign w:val="center"/>
          </w:tcPr>
          <w:p w14:paraId="0A327406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Staff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-1164854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1D93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5812" w:type="dxa"/>
            <w:gridSpan w:val="8"/>
            <w:vAlign w:val="center"/>
          </w:tcPr>
          <w:p w14:paraId="4C99B57D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Other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062522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28C1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sdtContent>
            </w:sdt>
            <w:r w:rsidR="007C6388" w:rsidRPr="00EA66B5">
              <w:rPr>
                <w:rFonts w:ascii="Arial" w:hAnsi="Arial" w:cs="Arial"/>
                <w:b/>
              </w:rPr>
              <w:t xml:space="preserve">   </w:t>
            </w:r>
            <w:r w:rsidRPr="00EA66B5">
              <w:rPr>
                <w:rFonts w:ascii="Arial" w:hAnsi="Arial" w:cs="Arial"/>
                <w:b/>
              </w:rPr>
              <w:t>Please specify: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BD1BA5" w:rsidRPr="00EA66B5">
              <w:rPr>
                <w:rFonts w:ascii="Arial" w:hAnsi="Arial" w:cs="Arial"/>
                <w:iCs/>
                <w:color w:val="0000FF"/>
              </w:rPr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C6388" w:rsidRPr="00EA66B5" w14:paraId="7BAB09A1" w14:textId="77777777" w:rsidTr="00BF6C2D">
        <w:trPr>
          <w:trHeight w:val="510"/>
        </w:trPr>
        <w:tc>
          <w:tcPr>
            <w:tcW w:w="2660" w:type="dxa"/>
            <w:vAlign w:val="center"/>
          </w:tcPr>
          <w:p w14:paraId="4FEC67B2" w14:textId="77777777" w:rsidR="007C6388" w:rsidRPr="00EA66B5" w:rsidRDefault="007C6388" w:rsidP="007C638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Consequence of Hazards:</w:t>
            </w:r>
          </w:p>
        </w:tc>
        <w:tc>
          <w:tcPr>
            <w:tcW w:w="7938" w:type="dxa"/>
            <w:gridSpan w:val="11"/>
            <w:vAlign w:val="center"/>
          </w:tcPr>
          <w:p w14:paraId="3B5309C8" w14:textId="77777777" w:rsidR="007C6388" w:rsidRPr="00E21D93" w:rsidRDefault="007C6388" w:rsidP="007C6388">
            <w:pPr>
              <w:jc w:val="center"/>
              <w:rPr>
                <w:rFonts w:ascii="Arial" w:eastAsia="Calibri" w:hAnsi="Arial" w:cs="Arial"/>
                <w:color w:val="0000FF"/>
              </w:rPr>
            </w:pP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lease Select Consequence of Hazards"/>
                    <w:listEntry w:val="Minor Injury"/>
                    <w:listEntry w:val="Injury"/>
                    <w:listEntry w:val="Major Injury"/>
                    <w:listEntry w:val="Disability"/>
                    <w:listEntry w:val="Death"/>
                  </w:ddList>
                </w:ffData>
              </w:fldChar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instrText xml:space="preserve"> FORMDROPDOWN </w:instrText>
            </w:r>
            <w:r w:rsidRPr="00E21D93">
              <w:rPr>
                <w:rFonts w:ascii="Arial" w:eastAsia="Calibri" w:hAnsi="Arial" w:cs="Arial"/>
                <w:bCs/>
                <w:color w:val="0000FF"/>
              </w:rPr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separate"/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end"/>
            </w:r>
          </w:p>
        </w:tc>
      </w:tr>
      <w:tr w:rsidR="00154699" w:rsidRPr="00EA66B5" w14:paraId="4388CEA5" w14:textId="77777777" w:rsidTr="00154699">
        <w:trPr>
          <w:trHeight w:val="278"/>
        </w:trPr>
        <w:tc>
          <w:tcPr>
            <w:tcW w:w="2660" w:type="dxa"/>
            <w:vMerge w:val="restart"/>
            <w:vAlign w:val="center"/>
          </w:tcPr>
          <w:p w14:paraId="6B9D6CBB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Emergency Contacts:</w:t>
            </w:r>
          </w:p>
          <w:p w14:paraId="11613CE5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t>(Please provide contact numbers for all staff on trip)</w:t>
            </w:r>
          </w:p>
        </w:tc>
        <w:tc>
          <w:tcPr>
            <w:tcW w:w="2646" w:type="dxa"/>
            <w:gridSpan w:val="4"/>
            <w:vAlign w:val="center"/>
          </w:tcPr>
          <w:p w14:paraId="5A69D383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</w:p>
        </w:tc>
        <w:tc>
          <w:tcPr>
            <w:tcW w:w="2646" w:type="dxa"/>
            <w:gridSpan w:val="5"/>
            <w:vAlign w:val="center"/>
          </w:tcPr>
          <w:p w14:paraId="28E43CE1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</w:p>
        </w:tc>
        <w:tc>
          <w:tcPr>
            <w:tcW w:w="2646" w:type="dxa"/>
            <w:gridSpan w:val="2"/>
            <w:vAlign w:val="center"/>
          </w:tcPr>
          <w:p w14:paraId="570059FB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Mobile No.:</w:t>
            </w:r>
          </w:p>
        </w:tc>
      </w:tr>
      <w:tr w:rsidR="00BD1BA5" w:rsidRPr="00EA66B5" w14:paraId="70E4646F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726C6F53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bottom w:val="dotted" w:sz="4" w:space="0" w:color="auto"/>
            </w:tcBorders>
          </w:tcPr>
          <w:p w14:paraId="44F7A5C2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bottom w:val="dotted" w:sz="4" w:space="0" w:color="auto"/>
            </w:tcBorders>
          </w:tcPr>
          <w:p w14:paraId="6B9EDED0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bottom w:val="dotted" w:sz="4" w:space="0" w:color="auto"/>
            </w:tcBorders>
          </w:tcPr>
          <w:p w14:paraId="48D6BB83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4A62FCBB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04EDD9FC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3D03C24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569FEF44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0AAFAC3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3F57570F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52866F5E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A6B5666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52DE3416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31811034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0EF6DB2E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14B3AED2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C4675FF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46298AF5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2C4B23E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33E9FE1B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2F432158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</w:tcBorders>
          </w:tcPr>
          <w:p w14:paraId="3D62F832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</w:tcBorders>
          </w:tcPr>
          <w:p w14:paraId="18D87E18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</w:tcBorders>
          </w:tcPr>
          <w:p w14:paraId="446A0FB9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3B8E588" w14:textId="77777777" w:rsidTr="00683056">
        <w:trPr>
          <w:trHeight w:val="7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2C619BE" w14:textId="77777777" w:rsidR="00055D73" w:rsidRPr="00EA66B5" w:rsidRDefault="00055D73" w:rsidP="0015469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Ongoing Risk </w:t>
            </w:r>
            <w:r w:rsidR="00154699" w:rsidRPr="00EA66B5">
              <w:rPr>
                <w:rFonts w:ascii="Arial" w:hAnsi="Arial" w:cs="Arial"/>
                <w:b/>
              </w:rPr>
              <w:t>A</w:t>
            </w:r>
            <w:r w:rsidRPr="00EA66B5">
              <w:rPr>
                <w:rFonts w:ascii="Arial" w:hAnsi="Arial" w:cs="Arial"/>
                <w:b/>
              </w:rPr>
              <w:t>ssessment</w:t>
            </w:r>
            <w:r w:rsidR="00154699"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4D64FE2" w14:textId="77777777" w:rsidR="00683056" w:rsidRPr="00EA66B5" w:rsidRDefault="00055D73" w:rsidP="0068305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This risk assessment is a dynamic document an</w:t>
            </w:r>
            <w:r w:rsidR="00154699" w:rsidRPr="00EA66B5">
              <w:rPr>
                <w:rFonts w:ascii="Arial" w:hAnsi="Arial" w:cs="Arial"/>
              </w:rPr>
              <w:t>d it is therefore essential to:</w:t>
            </w:r>
          </w:p>
          <w:p w14:paraId="5CC38457" w14:textId="77777777" w:rsidR="00055D73" w:rsidRPr="00EA66B5" w:rsidRDefault="00683056" w:rsidP="0068305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</w:t>
            </w:r>
            <w:r w:rsidR="00055D73" w:rsidRPr="00EA66B5">
              <w:rPr>
                <w:rFonts w:ascii="Arial" w:hAnsi="Arial" w:cs="Arial"/>
              </w:rPr>
              <w:t>pply the control measures; monitor how effective they are; change, adapt, and revise as required.</w:t>
            </w:r>
          </w:p>
        </w:tc>
      </w:tr>
    </w:tbl>
    <w:p w14:paraId="774A69C5" w14:textId="13F31B9C" w:rsidR="005E0C7C" w:rsidRPr="00EA66B5" w:rsidRDefault="006F242A" w:rsidP="006F242A">
      <w:pPr>
        <w:tabs>
          <w:tab w:val="left" w:pos="352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9"/>
        <w:gridCol w:w="2975"/>
        <w:gridCol w:w="991"/>
        <w:gridCol w:w="993"/>
        <w:gridCol w:w="1274"/>
        <w:gridCol w:w="921"/>
        <w:gridCol w:w="922"/>
        <w:gridCol w:w="921"/>
        <w:gridCol w:w="922"/>
      </w:tblGrid>
      <w:tr w:rsidR="001B5093" w:rsidRPr="00EA66B5" w14:paraId="18918DB8" w14:textId="77777777" w:rsidTr="00AC5FF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CC8A2D3" w14:textId="77777777" w:rsidR="001B5093" w:rsidRPr="00EA66B5" w:rsidRDefault="00EA4D47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lastRenderedPageBreak/>
              <w:br w:type="page"/>
            </w:r>
            <w:r w:rsidR="005E0C7C" w:rsidRPr="00EA66B5">
              <w:rPr>
                <w:rFonts w:ascii="Arial" w:hAnsi="Arial" w:cs="Arial"/>
              </w:rPr>
              <w:br w:type="page"/>
            </w:r>
            <w:r w:rsidR="001B5093" w:rsidRPr="00EA66B5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975" w:type="dxa"/>
            <w:shd w:val="clear" w:color="auto" w:fill="C6D9F1"/>
            <w:vAlign w:val="center"/>
          </w:tcPr>
          <w:p w14:paraId="381B6706" w14:textId="77777777" w:rsidR="001B5093" w:rsidRPr="00EA66B5" w:rsidRDefault="001B5093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Hazards</w:t>
            </w:r>
          </w:p>
        </w:tc>
        <w:tc>
          <w:tcPr>
            <w:tcW w:w="6944" w:type="dxa"/>
            <w:gridSpan w:val="7"/>
            <w:shd w:val="clear" w:color="auto" w:fill="C6D9F1"/>
            <w:vAlign w:val="center"/>
          </w:tcPr>
          <w:p w14:paraId="0E4C1A17" w14:textId="77777777" w:rsidR="001B5093" w:rsidRPr="00EA66B5" w:rsidRDefault="001B5093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Control Measures</w:t>
            </w:r>
          </w:p>
        </w:tc>
      </w:tr>
      <w:tr w:rsidR="001B5093" w:rsidRPr="00EA66B5" w14:paraId="72F44F62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22F68983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2.0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67062CDF" w14:textId="7B441A7F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Transport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Travel</w:t>
            </w:r>
          </w:p>
        </w:tc>
      </w:tr>
      <w:tr w:rsidR="001B5093" w:rsidRPr="00EA66B5" w14:paraId="74C6CAAC" w14:textId="77777777" w:rsidTr="008B3F1B">
        <w:trPr>
          <w:trHeight w:val="737"/>
        </w:trPr>
        <w:tc>
          <w:tcPr>
            <w:tcW w:w="679" w:type="dxa"/>
            <w:tcBorders>
              <w:top w:val="nil"/>
              <w:bottom w:val="dotted" w:sz="4" w:space="0" w:color="auto"/>
            </w:tcBorders>
            <w:vAlign w:val="center"/>
          </w:tcPr>
          <w:p w14:paraId="219663C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2.1</w:t>
            </w:r>
          </w:p>
        </w:tc>
        <w:tc>
          <w:tcPr>
            <w:tcW w:w="2975" w:type="dxa"/>
            <w:tcBorders>
              <w:top w:val="nil"/>
              <w:bottom w:val="dotted" w:sz="4" w:space="0" w:color="auto"/>
            </w:tcBorders>
            <w:vAlign w:val="center"/>
          </w:tcPr>
          <w:p w14:paraId="217EA8D4" w14:textId="1A7D8842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Incompetent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inexperienced driver</w:t>
            </w:r>
          </w:p>
        </w:tc>
        <w:tc>
          <w:tcPr>
            <w:tcW w:w="6944" w:type="dxa"/>
            <w:gridSpan w:val="7"/>
            <w:tcBorders>
              <w:top w:val="nil"/>
              <w:bottom w:val="dotted" w:sz="4" w:space="0" w:color="auto"/>
            </w:tcBorders>
            <w:vAlign w:val="center"/>
          </w:tcPr>
          <w:p w14:paraId="131F9733" w14:textId="22CC0329" w:rsidR="001B5093" w:rsidRPr="00EA66B5" w:rsidRDefault="00400508" w:rsidP="007B6AF7">
            <w:pPr>
              <w:numPr>
                <w:ilvl w:val="0"/>
                <w:numId w:val="34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If travelling by coach, company selected will be a reputable provi</w:t>
            </w:r>
            <w:r w:rsidR="00583C38" w:rsidRPr="00EA66B5">
              <w:rPr>
                <w:rFonts w:ascii="Arial" w:hAnsi="Arial" w:cs="Arial"/>
              </w:rPr>
              <w:t xml:space="preserve">der who is known to the college or recommended by the </w:t>
            </w:r>
            <w:r w:rsidR="000E52C9">
              <w:rPr>
                <w:rFonts w:ascii="Arial" w:hAnsi="Arial" w:cs="Arial"/>
              </w:rPr>
              <w:t>t</w:t>
            </w:r>
            <w:r w:rsidR="00583C38" w:rsidRPr="00EA66B5">
              <w:rPr>
                <w:rFonts w:ascii="Arial" w:hAnsi="Arial" w:cs="Arial"/>
              </w:rPr>
              <w:t xml:space="preserve">ravel </w:t>
            </w:r>
            <w:r w:rsidR="000E52C9">
              <w:rPr>
                <w:rFonts w:ascii="Arial" w:hAnsi="Arial" w:cs="Arial"/>
              </w:rPr>
              <w:t>c</w:t>
            </w:r>
            <w:r w:rsidR="00583C38" w:rsidRPr="00EA66B5">
              <w:rPr>
                <w:rFonts w:ascii="Arial" w:hAnsi="Arial" w:cs="Arial"/>
              </w:rPr>
              <w:t>ompany.</w:t>
            </w:r>
          </w:p>
          <w:p w14:paraId="3DF82C43" w14:textId="77777777" w:rsidR="00400508" w:rsidRPr="00EA66B5" w:rsidRDefault="00400508" w:rsidP="007B6AF7">
            <w:pPr>
              <w:numPr>
                <w:ilvl w:val="0"/>
                <w:numId w:val="34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College minibuses will only be driven by MiDAS assessed staff.</w:t>
            </w:r>
          </w:p>
        </w:tc>
      </w:tr>
      <w:tr w:rsidR="001B5093" w:rsidRPr="00EA66B5" w14:paraId="6442293A" w14:textId="77777777" w:rsidTr="008B3F1B">
        <w:trPr>
          <w:trHeight w:val="158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5A1B81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DDD072" w14:textId="6F3CB388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Breakdown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Accident whilst in minibus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2822D" w14:textId="6EB43F73" w:rsidR="001B5093" w:rsidRPr="00EA66B5" w:rsidRDefault="001B5093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Minibus is serviced on a regular basis, subject to an </w:t>
            </w:r>
            <w:r w:rsidR="006F242A" w:rsidRPr="00EA66B5">
              <w:rPr>
                <w:rFonts w:ascii="Arial" w:hAnsi="Arial" w:cs="Arial"/>
              </w:rPr>
              <w:t>11-week</w:t>
            </w:r>
            <w:r w:rsidRPr="00EA66B5">
              <w:rPr>
                <w:rFonts w:ascii="Arial" w:hAnsi="Arial" w:cs="Arial"/>
              </w:rPr>
              <w:t xml:space="preserve"> safety check, in-house weekly check and pre-use driver checks.</w:t>
            </w:r>
          </w:p>
          <w:p w14:paraId="6798CD3D" w14:textId="77777777" w:rsidR="001B5093" w:rsidRPr="00EA66B5" w:rsidRDefault="005B2E81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If breakdown or accident </w:t>
            </w:r>
            <w:r w:rsidR="002735D6" w:rsidRPr="00EA66B5">
              <w:rPr>
                <w:rFonts w:ascii="Arial" w:hAnsi="Arial" w:cs="Arial"/>
              </w:rPr>
              <w:t>occurs,</w:t>
            </w:r>
            <w:r w:rsidRPr="00EA66B5">
              <w:rPr>
                <w:rFonts w:ascii="Arial" w:hAnsi="Arial" w:cs="Arial"/>
              </w:rPr>
              <w:t xml:space="preserve"> staff are to lead pupils away from the vehicle to a place of safety (well away from the vehicle and moving traffic).</w:t>
            </w:r>
          </w:p>
          <w:p w14:paraId="6C0695A4" w14:textId="77777777" w:rsidR="001B5093" w:rsidRPr="00EA66B5" w:rsidRDefault="00400508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Driver and all passengers </w:t>
            </w:r>
            <w:r w:rsidR="00583C38" w:rsidRPr="00EA66B5">
              <w:rPr>
                <w:rFonts w:ascii="Arial" w:hAnsi="Arial" w:cs="Arial"/>
              </w:rPr>
              <w:t>to wear seat belts at all times when fitted.</w:t>
            </w:r>
          </w:p>
          <w:p w14:paraId="53A7B7C7" w14:textId="77777777" w:rsidR="001B5093" w:rsidRPr="00EA66B5" w:rsidRDefault="005B2E81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No one to distract the driver, driver plus one other adult present wherever possible.</w:t>
            </w:r>
          </w:p>
        </w:tc>
      </w:tr>
      <w:tr w:rsidR="001B5093" w:rsidRPr="00EA66B5" w14:paraId="76EC7DC9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49167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AF582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Travel Sickness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6954F1" w14:textId="44418D82" w:rsidR="001B5093" w:rsidRPr="000E52C9" w:rsidRDefault="001B5093" w:rsidP="000E52C9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Individuals to take their own medication</w:t>
            </w:r>
            <w:r w:rsidR="006F242A">
              <w:rPr>
                <w:rFonts w:ascii="Arial" w:hAnsi="Arial" w:cs="Arial"/>
              </w:rPr>
              <w:t xml:space="preserve"> </w:t>
            </w:r>
            <w:r w:rsidRPr="000E52C9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0E52C9">
              <w:rPr>
                <w:rFonts w:ascii="Arial" w:hAnsi="Arial" w:cs="Arial"/>
              </w:rPr>
              <w:t>travel sickness aids.</w:t>
            </w:r>
          </w:p>
        </w:tc>
      </w:tr>
      <w:tr w:rsidR="001B5093" w:rsidRPr="00EA66B5" w14:paraId="0C3206EE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69A278DC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2.4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19037F0B" w14:textId="77777777" w:rsidR="001B5093" w:rsidRPr="00EA66B5" w:rsidRDefault="00583C38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Group</w:t>
            </w:r>
            <w:r w:rsidR="001B5093" w:rsidRPr="00EA66B5">
              <w:rPr>
                <w:rFonts w:ascii="Arial" w:hAnsi="Arial" w:cs="Arial"/>
              </w:rPr>
              <w:t xml:space="preserve"> using public transport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</w:tcBorders>
            <w:vAlign w:val="center"/>
          </w:tcPr>
          <w:p w14:paraId="362D8AC9" w14:textId="77777777" w:rsidR="001B5093" w:rsidRPr="00EA66B5" w:rsidRDefault="00BD1BA5" w:rsidP="00D74F7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B5093" w:rsidRPr="00EA66B5" w14:paraId="3E2C4C09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6409DFE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3.0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27FA08B2" w14:textId="2E157C14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General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Environmental Issues</w:t>
            </w:r>
          </w:p>
        </w:tc>
      </w:tr>
      <w:tr w:rsidR="001B5093" w:rsidRPr="00EA66B5" w14:paraId="63B13BAA" w14:textId="77777777" w:rsidTr="008B3F1B">
        <w:trPr>
          <w:trHeight w:val="1361"/>
        </w:trPr>
        <w:tc>
          <w:tcPr>
            <w:tcW w:w="679" w:type="dxa"/>
            <w:vAlign w:val="center"/>
          </w:tcPr>
          <w:p w14:paraId="446DD806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</w:t>
            </w:r>
          </w:p>
        </w:tc>
        <w:tc>
          <w:tcPr>
            <w:tcW w:w="2975" w:type="dxa"/>
            <w:vAlign w:val="center"/>
          </w:tcPr>
          <w:p w14:paraId="45054774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Medical needs of pupils</w:t>
            </w:r>
          </w:p>
        </w:tc>
        <w:tc>
          <w:tcPr>
            <w:tcW w:w="6944" w:type="dxa"/>
            <w:gridSpan w:val="7"/>
            <w:vAlign w:val="center"/>
          </w:tcPr>
          <w:p w14:paraId="76930ED8" w14:textId="44D7CA13" w:rsidR="001B5093" w:rsidRPr="00EA66B5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Medical Centre provides </w:t>
            </w:r>
            <w:r w:rsidR="000E52C9">
              <w:rPr>
                <w:rFonts w:ascii="Arial" w:hAnsi="Arial" w:cs="Arial"/>
              </w:rPr>
              <w:t>t</w:t>
            </w:r>
            <w:r w:rsidRPr="00EA66B5">
              <w:rPr>
                <w:rFonts w:ascii="Arial" w:hAnsi="Arial" w:cs="Arial"/>
              </w:rPr>
              <w:t xml:space="preserve">rip </w:t>
            </w:r>
            <w:r w:rsidR="000E52C9">
              <w:rPr>
                <w:rFonts w:ascii="Arial" w:hAnsi="Arial" w:cs="Arial"/>
              </w:rPr>
              <w:t>le</w:t>
            </w:r>
            <w:r w:rsidRPr="00EA66B5">
              <w:rPr>
                <w:rFonts w:ascii="Arial" w:hAnsi="Arial" w:cs="Arial"/>
              </w:rPr>
              <w:t>ader</w:t>
            </w:r>
            <w:r w:rsidR="00583C38" w:rsidRPr="00EA66B5">
              <w:rPr>
                <w:rFonts w:ascii="Arial" w:hAnsi="Arial" w:cs="Arial"/>
              </w:rPr>
              <w:t xml:space="preserve"> with pupil medical information, the pupils names will be extracted from your list on </w:t>
            </w:r>
            <w:r w:rsidR="000E52C9">
              <w:rPr>
                <w:rFonts w:ascii="Arial" w:hAnsi="Arial" w:cs="Arial"/>
              </w:rPr>
              <w:t>i</w:t>
            </w:r>
            <w:r w:rsidR="00583C38" w:rsidRPr="00EA66B5">
              <w:rPr>
                <w:rFonts w:ascii="Arial" w:hAnsi="Arial" w:cs="Arial"/>
              </w:rPr>
              <w:t>SAMS.</w:t>
            </w:r>
          </w:p>
          <w:p w14:paraId="54E006DC" w14:textId="2360080A" w:rsidR="009C3F6E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A first aid kit </w:t>
            </w:r>
            <w:r w:rsidR="009C3F6E">
              <w:rPr>
                <w:rFonts w:ascii="Arial" w:hAnsi="Arial" w:cs="Arial"/>
              </w:rPr>
              <w:t xml:space="preserve">is </w:t>
            </w:r>
            <w:r w:rsidRPr="00EA66B5">
              <w:rPr>
                <w:rFonts w:ascii="Arial" w:hAnsi="Arial" w:cs="Arial"/>
              </w:rPr>
              <w:t xml:space="preserve">provided by </w:t>
            </w:r>
            <w:r w:rsidR="009C3F6E">
              <w:rPr>
                <w:rFonts w:ascii="Arial" w:hAnsi="Arial" w:cs="Arial"/>
              </w:rPr>
              <w:t xml:space="preserve">the </w:t>
            </w:r>
            <w:r w:rsidRPr="00EA66B5">
              <w:rPr>
                <w:rFonts w:ascii="Arial" w:hAnsi="Arial" w:cs="Arial"/>
              </w:rPr>
              <w:t>Medical Centre</w:t>
            </w:r>
            <w:r w:rsidR="009C3F6E">
              <w:rPr>
                <w:rFonts w:ascii="Arial" w:hAnsi="Arial" w:cs="Arial"/>
              </w:rPr>
              <w:t>.</w:t>
            </w:r>
          </w:p>
          <w:p w14:paraId="02AD6F48" w14:textId="7E25E827" w:rsidR="001B5093" w:rsidRPr="00EA66B5" w:rsidRDefault="009C3F6E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Pupils are expected to carry </w:t>
            </w:r>
            <w:r w:rsidR="00B83420">
              <w:rPr>
                <w:rFonts w:ascii="Arial" w:hAnsi="Arial" w:cs="Arial"/>
              </w:rPr>
              <w:t xml:space="preserve">with them </w:t>
            </w:r>
            <w:r>
              <w:rPr>
                <w:rFonts w:ascii="Arial" w:hAnsi="Arial" w:cs="Arial"/>
              </w:rPr>
              <w:t>prescribed medication</w:t>
            </w:r>
            <w:r w:rsidR="00E82E26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such </w:t>
            </w:r>
            <w:r w:rsidR="00E82E26">
              <w:rPr>
                <w:rFonts w:ascii="Arial" w:hAnsi="Arial" w:cs="Arial"/>
              </w:rPr>
              <w:t>as inhalers for asthma and E</w:t>
            </w:r>
            <w:r w:rsidR="00400508" w:rsidRPr="00EA66B5">
              <w:rPr>
                <w:rFonts w:ascii="Arial" w:hAnsi="Arial" w:cs="Arial"/>
              </w:rPr>
              <w:t>pi</w:t>
            </w:r>
            <w:r>
              <w:rPr>
                <w:rFonts w:ascii="Arial" w:hAnsi="Arial" w:cs="Arial"/>
              </w:rPr>
              <w:t>P</w:t>
            </w:r>
            <w:r w:rsidR="00400508" w:rsidRPr="00EA66B5">
              <w:rPr>
                <w:rFonts w:ascii="Arial" w:hAnsi="Arial" w:cs="Arial"/>
              </w:rPr>
              <w:t>en</w:t>
            </w:r>
            <w:r w:rsidR="00E82E26">
              <w:rPr>
                <w:rFonts w:ascii="Arial" w:hAnsi="Arial" w:cs="Arial"/>
              </w:rPr>
              <w:t>s’</w:t>
            </w:r>
            <w:r>
              <w:rPr>
                <w:rFonts w:ascii="Arial" w:hAnsi="Arial" w:cs="Arial"/>
              </w:rPr>
              <w:t xml:space="preserve"> </w:t>
            </w:r>
            <w:r w:rsidR="00E82E26">
              <w:rPr>
                <w:rFonts w:ascii="Arial" w:hAnsi="Arial" w:cs="Arial"/>
              </w:rPr>
              <w:t>for severe allergic reactions</w:t>
            </w:r>
            <w:r w:rsidR="00400508" w:rsidRPr="00EA66B5">
              <w:rPr>
                <w:rFonts w:ascii="Arial" w:hAnsi="Arial" w:cs="Arial"/>
              </w:rPr>
              <w:t>.</w:t>
            </w:r>
          </w:p>
          <w:p w14:paraId="5292C58B" w14:textId="0A9F0F49" w:rsidR="001B5093" w:rsidRPr="00EA66B5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Information relating to pupils</w:t>
            </w:r>
            <w:r w:rsidR="000E52C9">
              <w:rPr>
                <w:rFonts w:ascii="Arial" w:hAnsi="Arial" w:cs="Arial"/>
              </w:rPr>
              <w:t>’</w:t>
            </w:r>
            <w:r w:rsidRPr="00EA66B5">
              <w:rPr>
                <w:rFonts w:ascii="Arial" w:hAnsi="Arial" w:cs="Arial"/>
              </w:rPr>
              <w:t xml:space="preserve"> specific medical conditions is carried with the first aid kit.</w:t>
            </w:r>
          </w:p>
        </w:tc>
      </w:tr>
      <w:tr w:rsidR="00882581" w:rsidRPr="00EA66B5" w14:paraId="1EEF8C5B" w14:textId="77777777" w:rsidTr="008B3F1B">
        <w:trPr>
          <w:trHeight w:val="1317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214AD542" w14:textId="77777777" w:rsidR="00882581" w:rsidRPr="00EA66B5" w:rsidRDefault="0067310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</w:t>
            </w:r>
            <w:r w:rsidR="00882581" w:rsidRPr="00EA66B5">
              <w:rPr>
                <w:rFonts w:ascii="Arial" w:hAnsi="Arial" w:cs="Arial"/>
              </w:rPr>
              <w:t>.2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4EE3F90D" w14:textId="77777777" w:rsidR="00882581" w:rsidRPr="00EA66B5" w:rsidRDefault="00882581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Accident requiring first aid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D64AC8" w14:textId="77777777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 first aid kit is carried by the trip leader.</w:t>
            </w:r>
          </w:p>
          <w:p w14:paraId="29FF9314" w14:textId="57BE2223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 the event of a serious accident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incident an ambulance will be called immediately.</w:t>
            </w:r>
          </w:p>
          <w:p w14:paraId="4CBA377D" w14:textId="07740C9C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All accidents and incidents will be reported on return via the College accident reporting procedure</w:t>
            </w:r>
            <w:r w:rsidR="00583C38" w:rsidRPr="00EA66B5">
              <w:rPr>
                <w:rFonts w:ascii="Arial" w:hAnsi="Arial" w:cs="Arial"/>
              </w:rPr>
              <w:t xml:space="preserve">s found on </w:t>
            </w:r>
            <w:r w:rsidR="000E52C9">
              <w:rPr>
                <w:rFonts w:ascii="Arial" w:hAnsi="Arial" w:cs="Arial"/>
              </w:rPr>
              <w:t>Connect</w:t>
            </w:r>
            <w:r w:rsidR="00583C38" w:rsidRPr="00EA66B5">
              <w:rPr>
                <w:rFonts w:ascii="Arial" w:hAnsi="Arial" w:cs="Arial"/>
              </w:rPr>
              <w:t>.</w:t>
            </w:r>
          </w:p>
        </w:tc>
      </w:tr>
      <w:tr w:rsidR="001B5093" w:rsidRPr="00EA66B5" w14:paraId="47751677" w14:textId="77777777" w:rsidTr="008B3F1B">
        <w:trPr>
          <w:trHeight w:val="73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E83FA5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DE8CCE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Hospital treatment required due to accident or illness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CCC24E" w14:textId="77777777" w:rsidR="001B5093" w:rsidRPr="00EA66B5" w:rsidRDefault="001B5093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 requiring </w:t>
            </w:r>
            <w:r w:rsidR="00400508" w:rsidRPr="00EA66B5">
              <w:rPr>
                <w:rFonts w:ascii="Arial" w:hAnsi="Arial" w:cs="Arial"/>
              </w:rPr>
              <w:t xml:space="preserve">hospital </w:t>
            </w:r>
            <w:r w:rsidRPr="00EA66B5">
              <w:rPr>
                <w:rFonts w:ascii="Arial" w:hAnsi="Arial" w:cs="Arial"/>
              </w:rPr>
              <w:t>treatment will be accompanied by a member of staff.</w:t>
            </w:r>
          </w:p>
          <w:p w14:paraId="144713C3" w14:textId="77777777" w:rsidR="006538F5" w:rsidRPr="00EA66B5" w:rsidRDefault="006538F5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Trip file will be taken to hospital by accompanying member of staff.</w:t>
            </w:r>
          </w:p>
          <w:p w14:paraId="05CDE920" w14:textId="77777777" w:rsidR="001B5093" w:rsidRPr="00EA66B5" w:rsidRDefault="001B5093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Plan for repatriation in place via the College insurers.</w:t>
            </w:r>
          </w:p>
        </w:tc>
      </w:tr>
      <w:tr w:rsidR="001B5093" w:rsidRPr="00EA66B5" w14:paraId="626700B6" w14:textId="77777777" w:rsidTr="008B3F1B">
        <w:trPr>
          <w:trHeight w:val="56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EBA2A7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BCF2F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Weather - Severe heat leading to sunburn or heat stroke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D83B47" w14:textId="77777777" w:rsidR="001B5093" w:rsidRPr="00EA66B5" w:rsidRDefault="001B5093" w:rsidP="007B6AF7">
            <w:pPr>
              <w:pStyle w:val="ListParagraph"/>
              <w:numPr>
                <w:ilvl w:val="0"/>
                <w:numId w:val="3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instructed to bring and apply sunscreen, suitable clothing and to drink plenty of fluids throughout the day.</w:t>
            </w:r>
          </w:p>
        </w:tc>
      </w:tr>
      <w:tr w:rsidR="001B5093" w:rsidRPr="00EA66B5" w14:paraId="653223D8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9331DE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ECCCC4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Weather – Extreme Cold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78611B" w14:textId="44FEE9D4" w:rsidR="001B5093" w:rsidRPr="000E52C9" w:rsidRDefault="007307D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instructed to bring appropriate clothing for anticipated weather conditions.</w:t>
            </w:r>
          </w:p>
        </w:tc>
      </w:tr>
      <w:tr w:rsidR="001B5093" w:rsidRPr="00EA66B5" w14:paraId="0C00D821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9609E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06ED76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Weather </w:t>
            </w:r>
            <w:r w:rsidR="006C5B01" w:rsidRPr="00EA66B5">
              <w:rPr>
                <w:rFonts w:ascii="Arial" w:hAnsi="Arial" w:cs="Arial"/>
              </w:rPr>
              <w:t>–</w:t>
            </w:r>
            <w:r w:rsidRPr="00EA66B5">
              <w:rPr>
                <w:rFonts w:ascii="Arial" w:hAnsi="Arial" w:cs="Arial"/>
              </w:rPr>
              <w:t xml:space="preserve"> Wet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D09C17" w14:textId="41098AF9" w:rsidR="001B5093" w:rsidRPr="000E52C9" w:rsidRDefault="007307D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instructed to bring appropriate clothing for anticipated weather conditions.</w:t>
            </w:r>
          </w:p>
        </w:tc>
      </w:tr>
      <w:tr w:rsidR="001B5093" w:rsidRPr="00EA66B5" w14:paraId="24DCA306" w14:textId="77777777" w:rsidTr="008B3F1B">
        <w:trPr>
          <w:trHeight w:val="102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701F31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3.7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694CEE" w14:textId="77777777" w:rsidR="001B5093" w:rsidRPr="00EA66B5" w:rsidRDefault="001B5093" w:rsidP="005F2E3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becoming lost during free time or separated from group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90DCB" w14:textId="77777777" w:rsidR="001B5093" w:rsidRPr="00EA66B5" w:rsidRDefault="00400508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are notified of the action to take if they become lost or separated from the group.</w:t>
            </w:r>
          </w:p>
          <w:p w14:paraId="0B52FB97" w14:textId="77777777" w:rsidR="00F8517B" w:rsidRPr="00EA66B5" w:rsidRDefault="00F8517B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Head counts will be undertaken on a regular basis to ensure no pupils are missing.</w:t>
            </w:r>
          </w:p>
          <w:p w14:paraId="098A9757" w14:textId="77777777" w:rsidR="001B5093" w:rsidRPr="00EA66B5" w:rsidRDefault="001B5093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will be travelling in </w:t>
            </w:r>
            <w:r w:rsidR="00583C38" w:rsidRPr="00EA66B5">
              <w:rPr>
                <w:rFonts w:ascii="Arial" w:hAnsi="Arial" w:cs="Arial"/>
              </w:rPr>
              <w:t>threes</w:t>
            </w:r>
            <w:r w:rsidRPr="00EA66B5">
              <w:rPr>
                <w:rFonts w:ascii="Arial" w:hAnsi="Arial" w:cs="Arial"/>
              </w:rPr>
              <w:t xml:space="preserve"> as a minimum.</w:t>
            </w:r>
          </w:p>
        </w:tc>
      </w:tr>
      <w:tr w:rsidR="001B5093" w:rsidRPr="00EA66B5" w14:paraId="4677BEB7" w14:textId="77777777" w:rsidTr="008B3F1B">
        <w:trPr>
          <w:trHeight w:val="454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66DC6B" w14:textId="77777777" w:rsidR="001B5093" w:rsidRPr="00EA66B5" w:rsidRDefault="002C4CD5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22DA66" w14:textId="77777777" w:rsidR="001B5093" w:rsidRPr="00EA66B5" w:rsidRDefault="001B5093" w:rsidP="00A5696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Loss of passports or tickets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1599E" w14:textId="5E03D64A" w:rsidR="001B5093" w:rsidRPr="00B64B1D" w:rsidRDefault="000E52C9" w:rsidP="00B64B1D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B64B1D">
              <w:rPr>
                <w:rFonts w:ascii="Arial" w:hAnsi="Arial" w:cs="Arial"/>
              </w:rPr>
              <w:t>Trip leader</w:t>
            </w:r>
            <w:r w:rsidR="001B5093" w:rsidRPr="00B64B1D">
              <w:rPr>
                <w:rFonts w:ascii="Arial" w:hAnsi="Arial" w:cs="Arial"/>
              </w:rPr>
              <w:t xml:space="preserve"> to retain copies of all passports</w:t>
            </w:r>
            <w:r w:rsidRPr="00B64B1D">
              <w:rPr>
                <w:rFonts w:ascii="Arial" w:hAnsi="Arial" w:cs="Arial"/>
              </w:rPr>
              <w:t xml:space="preserve"> </w:t>
            </w:r>
            <w:r w:rsidR="001B5093" w:rsidRPr="00B64B1D">
              <w:rPr>
                <w:rFonts w:ascii="Arial" w:hAnsi="Arial" w:cs="Arial"/>
              </w:rPr>
              <w:t>/</w:t>
            </w:r>
            <w:r w:rsidRPr="00B64B1D">
              <w:rPr>
                <w:rFonts w:ascii="Arial" w:hAnsi="Arial" w:cs="Arial"/>
              </w:rPr>
              <w:t xml:space="preserve"> </w:t>
            </w:r>
            <w:r w:rsidR="001B5093" w:rsidRPr="00B64B1D">
              <w:rPr>
                <w:rFonts w:ascii="Arial" w:hAnsi="Arial" w:cs="Arial"/>
              </w:rPr>
              <w:t>details of all passport numbers in trip file.</w:t>
            </w:r>
          </w:p>
        </w:tc>
      </w:tr>
      <w:tr w:rsidR="001B5093" w:rsidRPr="00EA66B5" w14:paraId="06091548" w14:textId="77777777" w:rsidTr="008B3F1B">
        <w:trPr>
          <w:trHeight w:val="141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54C8" w14:textId="77777777" w:rsidR="001B5093" w:rsidRPr="00EA66B5" w:rsidRDefault="002C4CD5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3.9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AD88D8" w14:textId="3EAF9464" w:rsidR="001B5093" w:rsidRPr="00EA66B5" w:rsidRDefault="001B5093" w:rsidP="008F4E9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Theft of personal belongings</w:t>
            </w:r>
            <w:r w:rsidR="000E52C9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0E52C9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Mugging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7C0FA" w14:textId="77777777" w:rsidR="001B5093" w:rsidRPr="00EA66B5" w:rsidRDefault="007673D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Advice will be sought locally on areas to avoid/high crime areas.</w:t>
            </w:r>
          </w:p>
          <w:p w14:paraId="0C631010" w14:textId="77777777" w:rsidR="001B5093" w:rsidRPr="00EA66B5" w:rsidRDefault="001B509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</w:t>
            </w:r>
            <w:r w:rsidR="00583C38" w:rsidRPr="00EA66B5">
              <w:rPr>
                <w:rFonts w:ascii="Arial" w:hAnsi="Arial" w:cs="Arial"/>
              </w:rPr>
              <w:t>ll as a minimum travel in threes whenever possible.</w:t>
            </w:r>
          </w:p>
          <w:p w14:paraId="4F6BF61A" w14:textId="77777777" w:rsidR="001B5093" w:rsidRPr="00EA66B5" w:rsidRDefault="007673D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briefed on areas to avoid and where the perceived risk is high adults will be present</w:t>
            </w:r>
            <w:r w:rsidR="001B5093" w:rsidRPr="00EA66B5">
              <w:rPr>
                <w:rFonts w:ascii="Arial" w:hAnsi="Arial" w:cs="Arial"/>
              </w:rPr>
              <w:t>.</w:t>
            </w:r>
          </w:p>
          <w:p w14:paraId="7BCD1770" w14:textId="23EC28DA" w:rsidR="000E52C9" w:rsidRPr="000E52C9" w:rsidRDefault="001B5093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instructed to avoid wearing expensive watches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jewellery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clothing</w:t>
            </w:r>
            <w:r w:rsidR="00583C38" w:rsidRPr="00EA66B5">
              <w:rPr>
                <w:rFonts w:ascii="Arial" w:hAnsi="Arial" w:cs="Arial"/>
              </w:rPr>
              <w:t xml:space="preserve"> and carrying iPads or laptops.</w:t>
            </w:r>
          </w:p>
        </w:tc>
      </w:tr>
      <w:tr w:rsidR="006C5B01" w:rsidRPr="00EA66B5" w14:paraId="7D374AE2" w14:textId="77777777" w:rsidTr="008B3F1B">
        <w:trPr>
          <w:trHeight w:val="510"/>
        </w:trPr>
        <w:tc>
          <w:tcPr>
            <w:tcW w:w="67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22CB8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3.10</w:t>
            </w:r>
          </w:p>
        </w:tc>
        <w:tc>
          <w:tcPr>
            <w:tcW w:w="29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FA6637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Competence, qualification and experience of supervising staff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2FF783" w14:textId="4C124B0C" w:rsidR="006C5B01" w:rsidRPr="000E52C9" w:rsidRDefault="006C5B01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Accompanying adults are qualified teachers and experienced in leading or accompanying trips.</w:t>
            </w:r>
          </w:p>
        </w:tc>
      </w:tr>
      <w:tr w:rsidR="005069E9" w:rsidRPr="00EA66B5" w14:paraId="65DA1621" w14:textId="77777777" w:rsidTr="008B3F1B">
        <w:trPr>
          <w:trHeight w:val="510"/>
        </w:trPr>
        <w:tc>
          <w:tcPr>
            <w:tcW w:w="679" w:type="dxa"/>
            <w:vMerge w:val="restart"/>
            <w:tcBorders>
              <w:top w:val="dotted" w:sz="4" w:space="0" w:color="auto"/>
            </w:tcBorders>
            <w:vAlign w:val="center"/>
          </w:tcPr>
          <w:p w14:paraId="4D40A854" w14:textId="77777777" w:rsidR="005069E9" w:rsidRPr="00EA66B5" w:rsidRDefault="005069E9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3.11</w:t>
            </w:r>
          </w:p>
        </w:tc>
        <w:tc>
          <w:tcPr>
            <w:tcW w:w="2975" w:type="dxa"/>
            <w:vMerge w:val="restart"/>
            <w:tcBorders>
              <w:top w:val="dotted" w:sz="4" w:space="0" w:color="auto"/>
            </w:tcBorders>
            <w:vAlign w:val="center"/>
          </w:tcPr>
          <w:p w14:paraId="44866B78" w14:textId="77777777" w:rsidR="005069E9" w:rsidRPr="00EA66B5" w:rsidRDefault="005069E9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Unacceptable behaviour – social or sexual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D5A2F9" w14:textId="053933CF" w:rsidR="005069E9" w:rsidRPr="000E52C9" w:rsidRDefault="005069E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briefed on acceptable behaviour and rendezvous requirements.</w:t>
            </w:r>
          </w:p>
        </w:tc>
      </w:tr>
      <w:tr w:rsidR="005069E9" w:rsidRPr="00EA66B5" w14:paraId="76CE942D" w14:textId="77777777" w:rsidTr="008B3F1B">
        <w:trPr>
          <w:trHeight w:val="510"/>
        </w:trPr>
        <w:tc>
          <w:tcPr>
            <w:tcW w:w="679" w:type="dxa"/>
            <w:vMerge/>
            <w:tcBorders>
              <w:bottom w:val="dotted" w:sz="4" w:space="0" w:color="auto"/>
            </w:tcBorders>
            <w:vAlign w:val="center"/>
          </w:tcPr>
          <w:p w14:paraId="7A8FCA93" w14:textId="77777777" w:rsidR="005069E9" w:rsidRPr="00EA66B5" w:rsidRDefault="005069E9" w:rsidP="00322052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vMerge/>
            <w:tcBorders>
              <w:bottom w:val="dotted" w:sz="4" w:space="0" w:color="auto"/>
            </w:tcBorders>
            <w:vAlign w:val="center"/>
          </w:tcPr>
          <w:p w14:paraId="795B5A64" w14:textId="77777777" w:rsidR="005069E9" w:rsidRPr="00EA66B5" w:rsidRDefault="005069E9" w:rsidP="00322052">
            <w:pPr>
              <w:rPr>
                <w:rFonts w:ascii="Arial" w:hAnsi="Arial" w:cs="Arial"/>
              </w:rPr>
            </w:pPr>
          </w:p>
        </w:tc>
        <w:tc>
          <w:tcPr>
            <w:tcW w:w="325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A7AB3C" w14:textId="77777777" w:rsidR="005069E9" w:rsidRPr="00EA66B5" w:rsidRDefault="005069E9" w:rsidP="005069E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Check-in times with trip leader</w:t>
            </w:r>
          </w:p>
        </w:tc>
        <w:tc>
          <w:tcPr>
            <w:tcW w:w="92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60EED7" w14:textId="77777777" w:rsidR="005069E9" w:rsidRPr="00EA66B5" w:rsidRDefault="005069E9" w:rsidP="005069E9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AM</w:t>
            </w:r>
          </w:p>
        </w:tc>
        <w:tc>
          <w:tcPr>
            <w:tcW w:w="9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7AA56" w14:textId="77777777" w:rsidR="005069E9" w:rsidRPr="00EA66B5" w:rsidRDefault="00BD1BA5" w:rsidP="005069E9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92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0E8560" w14:textId="77777777" w:rsidR="005069E9" w:rsidRPr="00EA66B5" w:rsidRDefault="005069E9" w:rsidP="005069E9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PM</w:t>
            </w:r>
          </w:p>
        </w:tc>
        <w:tc>
          <w:tcPr>
            <w:tcW w:w="9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1F8F71" w14:textId="77777777" w:rsidR="005069E9" w:rsidRPr="00EA66B5" w:rsidRDefault="00BD1BA5" w:rsidP="005069E9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A83871" w:rsidRPr="00EA66B5" w14:paraId="50433C8F" w14:textId="77777777" w:rsidTr="008B3F1B">
        <w:trPr>
          <w:trHeight w:val="73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17700A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322CD7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Alcohol / drug abuse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EEFBA9" w14:textId="77777777" w:rsidR="00A83871" w:rsidRPr="00EA66B5" w:rsidRDefault="00A83871" w:rsidP="007B6AF7">
            <w:pPr>
              <w:numPr>
                <w:ilvl w:val="0"/>
                <w:numId w:val="33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Pre-trip briefing covers acceptable behaviour and consumption of alcohol/use of drugs as per College Policy.</w:t>
            </w:r>
          </w:p>
          <w:p w14:paraId="62396E24" w14:textId="77777777" w:rsidR="00A83871" w:rsidRPr="00EA66B5" w:rsidRDefault="00A83871" w:rsidP="007B6AF7">
            <w:pPr>
              <w:numPr>
                <w:ilvl w:val="0"/>
                <w:numId w:val="33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Staff to monitor pupils for signs of alcohol and or drugs.</w:t>
            </w:r>
          </w:p>
        </w:tc>
      </w:tr>
      <w:tr w:rsidR="00A83871" w:rsidRPr="00EA66B5" w14:paraId="7072DF57" w14:textId="77777777" w:rsidTr="008B3F1B">
        <w:trPr>
          <w:trHeight w:val="510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3E771FDA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lastRenderedPageBreak/>
              <w:t>3.13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7B0DC93B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Emergency procedures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</w:tcBorders>
            <w:vAlign w:val="center"/>
          </w:tcPr>
          <w:p w14:paraId="5AEDD0DF" w14:textId="24657932" w:rsidR="00A83871" w:rsidRPr="000E52C9" w:rsidRDefault="00A83871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 xml:space="preserve">Procedures detailed in the </w:t>
            </w:r>
            <w:r w:rsidR="00322C92">
              <w:rPr>
                <w:rFonts w:ascii="Arial" w:hAnsi="Arial" w:cs="Arial"/>
              </w:rPr>
              <w:t>in the Educational Visits Policy and on the Emergency Instructions Card will be followed.</w:t>
            </w:r>
          </w:p>
        </w:tc>
      </w:tr>
      <w:tr w:rsidR="001B5093" w:rsidRPr="00EA66B5" w14:paraId="72A41849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8F1EFBB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4.0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7486CE45" w14:textId="77777777" w:rsidR="001B5093" w:rsidRPr="00EA66B5" w:rsidRDefault="001B5093" w:rsidP="00A32E0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Planned Activities</w:t>
            </w:r>
          </w:p>
        </w:tc>
      </w:tr>
      <w:tr w:rsidR="008F1184" w:rsidRPr="00EA66B5" w14:paraId="73D17302" w14:textId="77777777" w:rsidTr="00894A3A">
        <w:trPr>
          <w:trHeight w:val="510"/>
        </w:trPr>
        <w:tc>
          <w:tcPr>
            <w:tcW w:w="679" w:type="dxa"/>
            <w:vAlign w:val="center"/>
          </w:tcPr>
          <w:p w14:paraId="1C44A607" w14:textId="77777777" w:rsidR="008F1184" w:rsidRPr="00EA66B5" w:rsidRDefault="008F1184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4.1</w:t>
            </w:r>
          </w:p>
        </w:tc>
        <w:tc>
          <w:tcPr>
            <w:tcW w:w="2975" w:type="dxa"/>
            <w:vAlign w:val="center"/>
          </w:tcPr>
          <w:p w14:paraId="10A2179D" w14:textId="77777777" w:rsidR="008F1184" w:rsidRPr="00EA66B5" w:rsidRDefault="008F1184" w:rsidP="008F118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Hazardous Activities Planned</w:t>
            </w:r>
          </w:p>
        </w:tc>
        <w:tc>
          <w:tcPr>
            <w:tcW w:w="991" w:type="dxa"/>
            <w:vAlign w:val="center"/>
          </w:tcPr>
          <w:p w14:paraId="357096EF" w14:textId="77777777" w:rsidR="008F1184" w:rsidRPr="00EA66B5" w:rsidRDefault="008F1184" w:rsidP="008F118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39252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21D93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993" w:type="dxa"/>
            <w:vAlign w:val="center"/>
          </w:tcPr>
          <w:p w14:paraId="3B5B31CE" w14:textId="77777777" w:rsidR="008F1184" w:rsidRPr="00EA66B5" w:rsidRDefault="008F1184" w:rsidP="008F118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No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863784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1D93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4960" w:type="dxa"/>
            <w:gridSpan w:val="5"/>
            <w:vAlign w:val="center"/>
          </w:tcPr>
          <w:p w14:paraId="349283A7" w14:textId="77777777" w:rsidR="008F1184" w:rsidRPr="00EA66B5" w:rsidRDefault="008F1184" w:rsidP="008F118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If yes, please give details below and control measure that will be in place.</w:t>
            </w:r>
          </w:p>
        </w:tc>
      </w:tr>
      <w:tr w:rsidR="00E94FCD" w:rsidRPr="00EA66B5" w14:paraId="25868779" w14:textId="77777777" w:rsidTr="00894A3A">
        <w:trPr>
          <w:trHeight w:val="510"/>
        </w:trPr>
        <w:tc>
          <w:tcPr>
            <w:tcW w:w="679" w:type="dxa"/>
            <w:vMerge w:val="restart"/>
            <w:tcBorders>
              <w:top w:val="dotted" w:sz="4" w:space="0" w:color="auto"/>
            </w:tcBorders>
            <w:vAlign w:val="center"/>
          </w:tcPr>
          <w:p w14:paraId="45360FA8" w14:textId="77777777" w:rsidR="00E94FCD" w:rsidRPr="00EA66B5" w:rsidRDefault="00E94FCD" w:rsidP="00583C38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/>
            <w:vAlign w:val="center"/>
          </w:tcPr>
          <w:p w14:paraId="46038AA7" w14:textId="77777777" w:rsidR="00E94FCD" w:rsidRPr="00EA66B5" w:rsidRDefault="00E94FCD" w:rsidP="00E94FCD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Hazardous Activity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shd w:val="clear" w:color="auto" w:fill="C6D9F1"/>
            <w:vAlign w:val="center"/>
          </w:tcPr>
          <w:p w14:paraId="10EB14B8" w14:textId="77777777" w:rsidR="00E94FCD" w:rsidRPr="00EA66B5" w:rsidRDefault="00E94FCD" w:rsidP="00E94FCD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Control Measures</w:t>
            </w:r>
          </w:p>
        </w:tc>
      </w:tr>
      <w:tr w:rsidR="00BD1BA5" w:rsidRPr="00EA66B5" w14:paraId="0C3241A0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35080260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FF96A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201780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7317B58C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7F0C4C78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DEA463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552922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132F41C9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6F9C9E8A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7AF683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4FEC77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2439EE" w:rsidRPr="00EA66B5" w14:paraId="7832D477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3CDD9564" w14:textId="77777777" w:rsidR="002439EE" w:rsidRPr="00EA66B5" w:rsidRDefault="002439EE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B8FE23" w14:textId="77777777" w:rsidR="002439EE" w:rsidRPr="00EA66B5" w:rsidRDefault="002439EE" w:rsidP="00EA66B5">
            <w:pPr>
              <w:rPr>
                <w:rFonts w:ascii="Arial" w:hAnsi="Arial" w:cs="Arial"/>
                <w:iCs/>
                <w:color w:val="0000FF"/>
              </w:rPr>
            </w:pP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FA5245" w14:textId="77777777" w:rsidR="002439EE" w:rsidRPr="00EA66B5" w:rsidRDefault="002439EE" w:rsidP="00EA66B5">
            <w:pPr>
              <w:rPr>
                <w:rFonts w:ascii="Arial" w:hAnsi="Arial" w:cs="Arial"/>
                <w:iCs/>
                <w:color w:val="0000FF"/>
              </w:rPr>
            </w:pPr>
          </w:p>
        </w:tc>
      </w:tr>
      <w:tr w:rsidR="00BD1BA5" w:rsidRPr="00EA66B5" w14:paraId="352F6A14" w14:textId="77777777" w:rsidTr="00EA66B5">
        <w:trPr>
          <w:trHeight w:val="510"/>
        </w:trPr>
        <w:tc>
          <w:tcPr>
            <w:tcW w:w="679" w:type="dxa"/>
            <w:vMerge/>
            <w:tcBorders>
              <w:bottom w:val="dotted" w:sz="4" w:space="0" w:color="auto"/>
            </w:tcBorders>
            <w:vAlign w:val="center"/>
          </w:tcPr>
          <w:p w14:paraId="16FB8A79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FBFE40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5C33A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B5093" w:rsidRPr="00EA66B5" w14:paraId="78896FE1" w14:textId="77777777" w:rsidTr="00894A3A">
        <w:trPr>
          <w:trHeight w:val="510"/>
        </w:trPr>
        <w:tc>
          <w:tcPr>
            <w:tcW w:w="679" w:type="dxa"/>
            <w:tcBorders>
              <w:bottom w:val="dotted" w:sz="4" w:space="0" w:color="auto"/>
            </w:tcBorders>
            <w:vAlign w:val="center"/>
          </w:tcPr>
          <w:p w14:paraId="77054B3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4.</w:t>
            </w:r>
            <w:r w:rsidR="000D72EA" w:rsidRPr="00EA66B5">
              <w:rPr>
                <w:rFonts w:ascii="Arial" w:hAnsi="Arial" w:cs="Arial"/>
              </w:rPr>
              <w:t>2</w:t>
            </w:r>
          </w:p>
        </w:tc>
        <w:tc>
          <w:tcPr>
            <w:tcW w:w="2975" w:type="dxa"/>
            <w:tcBorders>
              <w:bottom w:val="dotted" w:sz="4" w:space="0" w:color="auto"/>
            </w:tcBorders>
            <w:vAlign w:val="center"/>
          </w:tcPr>
          <w:p w14:paraId="212387E6" w14:textId="77777777" w:rsidR="001B5093" w:rsidRPr="00EA66B5" w:rsidRDefault="001B5093" w:rsidP="00A32E09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No hazardous activities planned</w:t>
            </w:r>
          </w:p>
        </w:tc>
        <w:tc>
          <w:tcPr>
            <w:tcW w:w="6944" w:type="dxa"/>
            <w:gridSpan w:val="7"/>
            <w:tcBorders>
              <w:bottom w:val="dotted" w:sz="4" w:space="0" w:color="auto"/>
            </w:tcBorders>
            <w:vAlign w:val="center"/>
          </w:tcPr>
          <w:p w14:paraId="6B215366" w14:textId="4FF8CEE5" w:rsidR="001B5093" w:rsidRPr="00322C92" w:rsidRDefault="001B5093" w:rsidP="00322C92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322C92">
              <w:rPr>
                <w:rFonts w:ascii="Arial" w:hAnsi="Arial" w:cs="Arial"/>
              </w:rPr>
              <w:t>Pupils will be fully briefed on the trip itinerary and notified of any activities that are not permitted during their free time i.e. swimming.</w:t>
            </w:r>
          </w:p>
        </w:tc>
      </w:tr>
      <w:tr w:rsidR="001B5093" w:rsidRPr="00EA66B5" w14:paraId="7B081F86" w14:textId="77777777" w:rsidTr="00894A3A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4B960672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5.0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5582190E" w14:textId="77777777" w:rsidR="001B5093" w:rsidRPr="00EA66B5" w:rsidRDefault="001B5093" w:rsidP="00A32E0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Overnight Accommodation</w:t>
            </w:r>
          </w:p>
        </w:tc>
      </w:tr>
      <w:tr w:rsidR="007673D3" w:rsidRPr="00EA66B5" w14:paraId="56467371" w14:textId="77777777" w:rsidTr="00894A3A">
        <w:trPr>
          <w:trHeight w:val="1020"/>
        </w:trPr>
        <w:tc>
          <w:tcPr>
            <w:tcW w:w="679" w:type="dxa"/>
            <w:tcBorders>
              <w:bottom w:val="dotted" w:sz="4" w:space="0" w:color="auto"/>
            </w:tcBorders>
            <w:vAlign w:val="center"/>
          </w:tcPr>
          <w:p w14:paraId="01AE5809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5.1</w:t>
            </w:r>
          </w:p>
        </w:tc>
        <w:tc>
          <w:tcPr>
            <w:tcW w:w="2975" w:type="dxa"/>
            <w:tcBorders>
              <w:bottom w:val="dotted" w:sz="4" w:space="0" w:color="auto"/>
            </w:tcBorders>
            <w:vAlign w:val="center"/>
          </w:tcPr>
          <w:p w14:paraId="18740A98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Staying in hotel accommodation</w:t>
            </w:r>
          </w:p>
        </w:tc>
        <w:tc>
          <w:tcPr>
            <w:tcW w:w="6944" w:type="dxa"/>
            <w:gridSpan w:val="7"/>
            <w:tcBorders>
              <w:bottom w:val="dotted" w:sz="4" w:space="0" w:color="auto"/>
            </w:tcBorders>
            <w:vAlign w:val="center"/>
          </w:tcPr>
          <w:p w14:paraId="36C71AF9" w14:textId="77777777" w:rsidR="007673D3" w:rsidRPr="00EA66B5" w:rsidRDefault="007673D3" w:rsidP="008F4E94">
            <w:pPr>
              <w:numPr>
                <w:ilvl w:val="0"/>
                <w:numId w:val="35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</w:t>
            </w:r>
            <w:r w:rsidR="005B2E81" w:rsidRPr="00EA66B5">
              <w:rPr>
                <w:rFonts w:ascii="Arial" w:hAnsi="Arial" w:cs="Arial"/>
              </w:rPr>
              <w:t>encouraged</w:t>
            </w:r>
            <w:r w:rsidRPr="00EA66B5">
              <w:rPr>
                <w:rFonts w:ascii="Arial" w:hAnsi="Arial" w:cs="Arial"/>
              </w:rPr>
              <w:t xml:space="preserve"> to carry any valuable items upon their person </w:t>
            </w:r>
            <w:r w:rsidR="002036A4" w:rsidRPr="00EA66B5">
              <w:rPr>
                <w:rFonts w:ascii="Arial" w:hAnsi="Arial" w:cs="Arial"/>
              </w:rPr>
              <w:t>or to be locked in the hotel safe. They should not be left in the hotel room.</w:t>
            </w:r>
          </w:p>
          <w:p w14:paraId="0F62A451" w14:textId="77777777" w:rsidR="007673D3" w:rsidRPr="00EA66B5" w:rsidRDefault="005B2E81" w:rsidP="008F4E94">
            <w:pPr>
              <w:numPr>
                <w:ilvl w:val="0"/>
                <w:numId w:val="35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Wherever possible s</w:t>
            </w:r>
            <w:r w:rsidR="007673D3" w:rsidRPr="00EA66B5">
              <w:rPr>
                <w:rFonts w:ascii="Arial" w:hAnsi="Arial" w:cs="Arial"/>
              </w:rPr>
              <w:t>taff members to stay on the same floor as pupils to monitor pupils’ safety and behaviour.</w:t>
            </w:r>
          </w:p>
        </w:tc>
      </w:tr>
      <w:tr w:rsidR="007673D3" w:rsidRPr="00EA66B5" w14:paraId="195F6E11" w14:textId="77777777" w:rsidTr="00894A3A">
        <w:trPr>
          <w:trHeight w:val="102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7A2D8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BF2EC7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Risk of fire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28139" w14:textId="77777777" w:rsidR="007673D3" w:rsidRPr="00EA66B5" w:rsidRDefault="007673D3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to be briefed on </w:t>
            </w:r>
            <w:r w:rsidR="009F1315" w:rsidRPr="00EA66B5">
              <w:rPr>
                <w:rFonts w:ascii="Arial" w:hAnsi="Arial" w:cs="Arial"/>
              </w:rPr>
              <w:t xml:space="preserve">escape routes, </w:t>
            </w:r>
            <w:r w:rsidRPr="00EA66B5">
              <w:rPr>
                <w:rFonts w:ascii="Arial" w:hAnsi="Arial" w:cs="Arial"/>
              </w:rPr>
              <w:t xml:space="preserve">location fire exits and the </w:t>
            </w:r>
            <w:r w:rsidR="009F1315" w:rsidRPr="00EA66B5">
              <w:rPr>
                <w:rFonts w:ascii="Arial" w:hAnsi="Arial" w:cs="Arial"/>
              </w:rPr>
              <w:t>building</w:t>
            </w:r>
            <w:r w:rsidRPr="00EA66B5">
              <w:rPr>
                <w:rFonts w:ascii="Arial" w:hAnsi="Arial" w:cs="Arial"/>
              </w:rPr>
              <w:t xml:space="preserve"> fire procedures upon arrival at the hotel.</w:t>
            </w:r>
          </w:p>
          <w:p w14:paraId="50D46E81" w14:textId="77777777" w:rsidR="009F1315" w:rsidRPr="00EA66B5" w:rsidRDefault="009F1315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Assembly point established and pupils informed.</w:t>
            </w:r>
          </w:p>
          <w:p w14:paraId="00A01C04" w14:textId="77777777" w:rsidR="009F1315" w:rsidRPr="00EA66B5" w:rsidRDefault="009F1315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Roll call carried out on evacuation.</w:t>
            </w:r>
          </w:p>
        </w:tc>
      </w:tr>
      <w:tr w:rsidR="007673D3" w:rsidRPr="00EA66B5" w14:paraId="06CB17FB" w14:textId="77777777" w:rsidTr="00894A3A">
        <w:trPr>
          <w:trHeight w:val="90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0E46E2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C24719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Style w:val="normalchar1"/>
                <w:rFonts w:ascii="Arial" w:hAnsi="Arial" w:cs="Arial"/>
              </w:rPr>
              <w:t>Exposure to un-known and potentially undesirable adults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E5708" w14:textId="77777777" w:rsidR="007673D3" w:rsidRPr="00EA66B5" w:rsidRDefault="007673D3" w:rsidP="008F4E94">
            <w:pPr>
              <w:numPr>
                <w:ilvl w:val="0"/>
                <w:numId w:val="3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to be advised to carry a mobile phone with them</w:t>
            </w:r>
            <w:r w:rsidR="005B2E81" w:rsidRPr="00EA66B5">
              <w:rPr>
                <w:rFonts w:ascii="Arial" w:hAnsi="Arial" w:cs="Arial"/>
              </w:rPr>
              <w:t xml:space="preserve"> where possible</w:t>
            </w:r>
            <w:r w:rsidRPr="00EA66B5">
              <w:rPr>
                <w:rFonts w:ascii="Arial" w:hAnsi="Arial" w:cs="Arial"/>
              </w:rPr>
              <w:t>. All pupils to be provided with contact details of Beaks in case of difficulty.</w:t>
            </w:r>
          </w:p>
          <w:p w14:paraId="03CDBCA7" w14:textId="77777777" w:rsidR="007673D3" w:rsidRPr="00EA66B5" w:rsidRDefault="00441DAF" w:rsidP="00441DAF">
            <w:pPr>
              <w:numPr>
                <w:ilvl w:val="0"/>
                <w:numId w:val="3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Ideally p</w:t>
            </w:r>
            <w:r w:rsidR="007673D3" w:rsidRPr="00EA66B5">
              <w:rPr>
                <w:rFonts w:ascii="Arial" w:hAnsi="Arial" w:cs="Arial"/>
              </w:rPr>
              <w:t>upils will stay in twin rooms and so far as possible rooms will be grouped together.</w:t>
            </w:r>
          </w:p>
        </w:tc>
      </w:tr>
      <w:tr w:rsidR="006C5B01" w:rsidRPr="00EA66B5" w14:paraId="30B0FF5D" w14:textId="77777777" w:rsidTr="00894A3A">
        <w:trPr>
          <w:trHeight w:val="85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63AC56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D722E7" w14:textId="77777777" w:rsidR="006C5B01" w:rsidRPr="00EA66B5" w:rsidRDefault="006C5B01" w:rsidP="006C5B0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Staying with host families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62D294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briefed on expectations of behaviour.</w:t>
            </w:r>
          </w:p>
          <w:p w14:paraId="54356FBA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Rooms kept tidy with belongings off the floor.</w:t>
            </w:r>
          </w:p>
          <w:p w14:paraId="210C0512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Suitable clothing to be worn at all times.</w:t>
            </w:r>
          </w:p>
          <w:p w14:paraId="652B367D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staying in a minimum of pairs at host family houses.</w:t>
            </w:r>
          </w:p>
          <w:p w14:paraId="45D64708" w14:textId="2439B296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to have their host famil</w:t>
            </w:r>
            <w:r w:rsidR="00322C92">
              <w:rPr>
                <w:rFonts w:ascii="Arial" w:hAnsi="Arial" w:cs="Arial"/>
              </w:rPr>
              <w:t>y’s</w:t>
            </w:r>
            <w:r w:rsidRPr="00EA66B5">
              <w:rPr>
                <w:rFonts w:ascii="Arial" w:hAnsi="Arial" w:cs="Arial"/>
              </w:rPr>
              <w:t xml:space="preserve"> address and phone number with them at all times.</w:t>
            </w:r>
          </w:p>
          <w:p w14:paraId="486FCDC8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Checks made that basic requirements will be met.</w:t>
            </w:r>
          </w:p>
          <w:p w14:paraId="04363D43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Arrangements over supervision, down time, curfew etc. will be explained to pupils and host families.</w:t>
            </w:r>
          </w:p>
          <w:p w14:paraId="2FD8F162" w14:textId="22920DBC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The host families are all known personally to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 xml:space="preserve">partner 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>school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>s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 and they have been hosting students for many years. Hosts have been made aware of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 xml:space="preserve">College 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requirements regarding curfews and monitoring.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>Partner schools have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 agreed to a College minimum expectations document which states that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>the equivalent of DBS checks have been obtained.</w:t>
            </w:r>
          </w:p>
        </w:tc>
      </w:tr>
      <w:tr w:rsidR="006C5B01" w:rsidRPr="00EA66B5" w14:paraId="460BFA4D" w14:textId="77777777" w:rsidTr="00894A3A">
        <w:trPr>
          <w:trHeight w:val="51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1668F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83246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Risk of fire in host family home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7D755A" w14:textId="11EB1BF9" w:rsidR="006C5B01" w:rsidRPr="00322C92" w:rsidRDefault="006C5B01" w:rsidP="00322C92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322C92">
              <w:rPr>
                <w:rFonts w:ascii="Arial" w:hAnsi="Arial" w:cs="Arial"/>
              </w:rPr>
              <w:t>Pupils made aware of fire procedures including emergency exits on arrival.</w:t>
            </w:r>
          </w:p>
        </w:tc>
      </w:tr>
      <w:tr w:rsidR="006C5B01" w:rsidRPr="00EA66B5" w14:paraId="149338F7" w14:textId="77777777" w:rsidTr="00F335FB">
        <w:trPr>
          <w:trHeight w:val="1361"/>
        </w:trPr>
        <w:tc>
          <w:tcPr>
            <w:tcW w:w="6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8E3882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5.6</w:t>
            </w:r>
          </w:p>
        </w:tc>
        <w:tc>
          <w:tcPr>
            <w:tcW w:w="297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1AB993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Exposure to un-known and potentially undesirable adults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4E413F" w14:textId="77777777" w:rsidR="006C5B01" w:rsidRPr="00EA66B5" w:rsidRDefault="006C5B01" w:rsidP="008F4E94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 24-hour contact number for host families and children established for use if there is an emergency or an issue or the child is concerned or unhappy.</w:t>
            </w:r>
          </w:p>
          <w:p w14:paraId="282A100A" w14:textId="32BC67D7" w:rsidR="006C5B01" w:rsidRPr="00EA66B5" w:rsidRDefault="006C5B01" w:rsidP="008F4E94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Trip </w:t>
            </w:r>
            <w:r w:rsidR="00322C92">
              <w:rPr>
                <w:rFonts w:ascii="Arial" w:hAnsi="Arial" w:cs="Arial"/>
              </w:rPr>
              <w:t>l</w:t>
            </w:r>
            <w:r w:rsidRPr="00EA66B5">
              <w:rPr>
                <w:rFonts w:ascii="Arial" w:hAnsi="Arial" w:cs="Arial"/>
              </w:rPr>
              <w:t xml:space="preserve">eader will speak to each pupil </w:t>
            </w:r>
            <w:r w:rsidR="00EA4D47" w:rsidRPr="00EA66B5">
              <w:rPr>
                <w:rFonts w:ascii="Arial" w:hAnsi="Arial" w:cs="Arial"/>
              </w:rPr>
              <w:t>every day</w:t>
            </w:r>
            <w:r w:rsidRPr="00EA66B5">
              <w:rPr>
                <w:rFonts w:ascii="Arial" w:hAnsi="Arial" w:cs="Arial"/>
              </w:rPr>
              <w:t xml:space="preserve"> and has an arranged phrase or code word which means “I want you to come and visit me straight away”.</w:t>
            </w:r>
          </w:p>
          <w:p w14:paraId="70B616BD" w14:textId="77777777" w:rsidR="00894A3A" w:rsidRPr="00EA66B5" w:rsidRDefault="006C5B01" w:rsidP="00894A3A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All families known to counterpart leader and known to be reputable.</w:t>
            </w:r>
          </w:p>
        </w:tc>
      </w:tr>
      <w:tr w:rsidR="00894A3A" w:rsidRPr="00EA66B5" w14:paraId="3A498762" w14:textId="77777777" w:rsidTr="000E52C9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6EFD0936" w14:textId="77777777" w:rsidR="00894A3A" w:rsidRPr="00EA66B5" w:rsidRDefault="00894A3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br w:type="page"/>
            </w:r>
            <w:r w:rsidRPr="00EA66B5">
              <w:rPr>
                <w:rFonts w:ascii="Arial" w:hAnsi="Arial" w:cs="Arial"/>
                <w:b/>
              </w:rPr>
              <w:t>6.0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7C574045" w14:textId="77777777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Alternative Plans (Plan ‘B’):</w:t>
            </w:r>
          </w:p>
        </w:tc>
      </w:tr>
      <w:tr w:rsidR="00894A3A" w:rsidRPr="00EA66B5" w14:paraId="14BE16DB" w14:textId="77777777" w:rsidTr="000E52C9">
        <w:trPr>
          <w:trHeight w:val="567"/>
        </w:trPr>
        <w:tc>
          <w:tcPr>
            <w:tcW w:w="679" w:type="dxa"/>
            <w:vAlign w:val="center"/>
          </w:tcPr>
          <w:p w14:paraId="31DB9F3B" w14:textId="77777777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6.1</w:t>
            </w:r>
          </w:p>
        </w:tc>
        <w:tc>
          <w:tcPr>
            <w:tcW w:w="9919" w:type="dxa"/>
            <w:gridSpan w:val="8"/>
            <w:vAlign w:val="center"/>
          </w:tcPr>
          <w:p w14:paraId="51787219" w14:textId="0800DA3E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If it is not possible to proceed with the trip as planned it will </w:t>
            </w:r>
            <w:r w:rsidR="00322C92">
              <w:rPr>
                <w:rFonts w:ascii="Arial" w:hAnsi="Arial" w:cs="Arial"/>
              </w:rPr>
              <w:t xml:space="preserve">either follow a pre-planned alternative plan, or be </w:t>
            </w:r>
            <w:r w:rsidRPr="00EA66B5">
              <w:rPr>
                <w:rFonts w:ascii="Arial" w:hAnsi="Arial" w:cs="Arial"/>
              </w:rPr>
              <w:t>abandoned and all staff and pupils will return home.</w:t>
            </w:r>
          </w:p>
        </w:tc>
      </w:tr>
    </w:tbl>
    <w:p w14:paraId="5B7F8701" w14:textId="77777777" w:rsidR="00894A3A" w:rsidRDefault="00894A3A">
      <w:pPr>
        <w:rPr>
          <w:rFonts w:ascii="Arial" w:hAnsi="Arial" w:cs="Arial"/>
        </w:rPr>
      </w:pPr>
    </w:p>
    <w:p w14:paraId="03D9E5EA" w14:textId="77777777" w:rsidR="00F335FB" w:rsidRPr="00EA66B5" w:rsidRDefault="00F335FB">
      <w:pPr>
        <w:rPr>
          <w:rFonts w:ascii="Arial" w:hAnsi="Arial" w:cs="Arial"/>
        </w:rPr>
      </w:pPr>
    </w:p>
    <w:p w14:paraId="466B1B16" w14:textId="77777777" w:rsidR="00894A3A" w:rsidRPr="00EA66B5" w:rsidRDefault="00894A3A">
      <w:pPr>
        <w:rPr>
          <w:rFonts w:ascii="Arial" w:hAnsi="Arial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126"/>
        <w:gridCol w:w="2125"/>
        <w:gridCol w:w="5667"/>
      </w:tblGrid>
      <w:tr w:rsidR="00673109" w:rsidRPr="00EA66B5" w14:paraId="3E137E9A" w14:textId="77777777" w:rsidTr="00AC5FFB">
        <w:trPr>
          <w:trHeight w:val="397"/>
        </w:trPr>
        <w:tc>
          <w:tcPr>
            <w:tcW w:w="680" w:type="dxa"/>
            <w:shd w:val="clear" w:color="auto" w:fill="C6D9F1"/>
            <w:vAlign w:val="center"/>
          </w:tcPr>
          <w:p w14:paraId="15FB0026" w14:textId="77777777" w:rsidR="00673109" w:rsidRPr="00AC5FFB" w:rsidRDefault="00356659" w:rsidP="00583C38">
            <w:pPr>
              <w:rPr>
                <w:rFonts w:ascii="Arial" w:hAnsi="Arial" w:cs="Arial"/>
                <w:b/>
                <w:bCs/>
              </w:rPr>
            </w:pPr>
            <w:r w:rsidRPr="00AC5FFB">
              <w:rPr>
                <w:rFonts w:ascii="Arial" w:hAnsi="Arial" w:cs="Arial"/>
                <w:b/>
                <w:bCs/>
              </w:rPr>
              <w:t>7.0</w:t>
            </w:r>
          </w:p>
        </w:tc>
        <w:tc>
          <w:tcPr>
            <w:tcW w:w="9918" w:type="dxa"/>
            <w:gridSpan w:val="3"/>
            <w:shd w:val="clear" w:color="auto" w:fill="C6D9F1"/>
            <w:vAlign w:val="center"/>
          </w:tcPr>
          <w:p w14:paraId="59416D85" w14:textId="77777777" w:rsidR="00673109" w:rsidRPr="00EA66B5" w:rsidRDefault="00673109" w:rsidP="00583C38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Pupils with Medical Needs Information</w:t>
            </w:r>
          </w:p>
        </w:tc>
      </w:tr>
      <w:tr w:rsidR="006F242A" w:rsidRPr="00EA66B5" w14:paraId="66D5DD23" w14:textId="77777777" w:rsidTr="00BD1BA5">
        <w:trPr>
          <w:trHeight w:val="397"/>
        </w:trPr>
        <w:tc>
          <w:tcPr>
            <w:tcW w:w="680" w:type="dxa"/>
            <w:vMerge w:val="restart"/>
            <w:vAlign w:val="center"/>
          </w:tcPr>
          <w:p w14:paraId="0CECBA62" w14:textId="77777777" w:rsidR="006F242A" w:rsidRPr="00EA66B5" w:rsidRDefault="006F242A" w:rsidP="00583C3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70B6EC4F" w14:textId="77777777" w:rsidR="006F242A" w:rsidRPr="00EA66B5" w:rsidRDefault="006F242A" w:rsidP="00BD1BA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2125" w:type="dxa"/>
            <w:vAlign w:val="center"/>
          </w:tcPr>
          <w:p w14:paraId="34948112" w14:textId="77777777" w:rsidR="006F242A" w:rsidRPr="00EA66B5" w:rsidRDefault="006F242A" w:rsidP="00BD1BA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  <w:tc>
          <w:tcPr>
            <w:tcW w:w="5667" w:type="dxa"/>
            <w:vAlign w:val="center"/>
          </w:tcPr>
          <w:p w14:paraId="40285872" w14:textId="77777777" w:rsidR="006F242A" w:rsidRPr="00EA66B5" w:rsidRDefault="006F242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Details</w:t>
            </w:r>
          </w:p>
        </w:tc>
      </w:tr>
      <w:tr w:rsidR="006F242A" w:rsidRPr="00EA66B5" w14:paraId="28777FD0" w14:textId="77777777" w:rsidTr="00EA66B5">
        <w:trPr>
          <w:trHeight w:val="397"/>
        </w:trPr>
        <w:tc>
          <w:tcPr>
            <w:tcW w:w="680" w:type="dxa"/>
            <w:vMerge/>
            <w:vAlign w:val="center"/>
          </w:tcPr>
          <w:p w14:paraId="35916BBF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26DF44AC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5E5A3C7F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6CFAEF3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E65E7AC" w14:textId="77777777" w:rsidTr="00EA66B5">
        <w:trPr>
          <w:trHeight w:val="397"/>
        </w:trPr>
        <w:tc>
          <w:tcPr>
            <w:tcW w:w="680" w:type="dxa"/>
            <w:vMerge/>
            <w:vAlign w:val="center"/>
          </w:tcPr>
          <w:p w14:paraId="0B6F18BF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4015041F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014BDD9A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5681033C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6BBDFF10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16756C62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1CB963D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6A4F6332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029D687C" w14:textId="77777777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6E7D5BC5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3244AEC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0FF12CE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32539CDD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CB59E0E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11FF029B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5A3688DB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792D0FC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50C407E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0B713B5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8F671BD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7F13A10A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F15E75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7658748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3A7B584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4845B1B1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0FE9CD3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1772C6C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29403CD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206B1D0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39156EF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34BEC1D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151E6C0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4B243BF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81D354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1E8AB278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19C0D18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5325B6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47E8EC2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4DB7C84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5BF510EE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49ED704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34F9F11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73A4001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75A527CE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5AC27B06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6397677B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4269BE8A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6DBF7A5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65C53D0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713219DE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71F6745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6D9FB4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438AC71D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3E056CF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0EF28534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2A17473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5A131238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28AECC0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54D51E2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32AC98CE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08ECD6DD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00FB8DE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4D7F20B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21180CB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496341CD" w14:textId="77777777" w:rsidTr="00D05398">
        <w:trPr>
          <w:trHeight w:val="397"/>
        </w:trPr>
        <w:tc>
          <w:tcPr>
            <w:tcW w:w="680" w:type="dxa"/>
            <w:vMerge/>
            <w:tcBorders>
              <w:bottom w:val="single" w:sz="4" w:space="0" w:color="auto"/>
            </w:tcBorders>
            <w:vAlign w:val="center"/>
          </w:tcPr>
          <w:p w14:paraId="226EE5E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376012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3116AD7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4E08F9C8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</w:tbl>
    <w:p w14:paraId="1A2ED2AD" w14:textId="77777777" w:rsidR="006F242A" w:rsidRPr="00EA66B5" w:rsidRDefault="006F242A">
      <w:pPr>
        <w:rPr>
          <w:rFonts w:ascii="Arial" w:hAnsi="Arial" w:cs="Arial"/>
        </w:rPr>
      </w:pPr>
    </w:p>
    <w:p w14:paraId="54262A90" w14:textId="77777777" w:rsidR="00356659" w:rsidRPr="00EA66B5" w:rsidRDefault="00356659">
      <w:pPr>
        <w:rPr>
          <w:rFonts w:ascii="Arial" w:hAnsi="Arial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271"/>
        <w:gridCol w:w="1843"/>
        <w:gridCol w:w="3402"/>
        <w:gridCol w:w="1276"/>
        <w:gridCol w:w="2126"/>
      </w:tblGrid>
      <w:tr w:rsidR="006C5B01" w:rsidRPr="00EA66B5" w14:paraId="6F3F5BFF" w14:textId="77777777" w:rsidTr="00F8599C">
        <w:trPr>
          <w:trHeight w:val="283"/>
        </w:trPr>
        <w:tc>
          <w:tcPr>
            <w:tcW w:w="680" w:type="dxa"/>
            <w:shd w:val="clear" w:color="auto" w:fill="C6D9F1"/>
            <w:vAlign w:val="center"/>
          </w:tcPr>
          <w:p w14:paraId="573BB758" w14:textId="77777777" w:rsidR="006C5B01" w:rsidRPr="00EA66B5" w:rsidRDefault="00356659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8</w:t>
            </w:r>
            <w:r w:rsidR="006C5B01" w:rsidRPr="00EA66B5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9918" w:type="dxa"/>
            <w:gridSpan w:val="5"/>
            <w:shd w:val="clear" w:color="auto" w:fill="C6D9F1"/>
            <w:vAlign w:val="center"/>
          </w:tcPr>
          <w:p w14:paraId="28F58D6D" w14:textId="77777777" w:rsidR="006C5B01" w:rsidRPr="00EA66B5" w:rsidRDefault="006C5B01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Signatories</w:t>
            </w:r>
          </w:p>
        </w:tc>
      </w:tr>
      <w:tr w:rsidR="0017770A" w:rsidRPr="00EA66B5" w14:paraId="53D8EC1D" w14:textId="77777777" w:rsidTr="00BD1BA5">
        <w:trPr>
          <w:trHeight w:val="567"/>
        </w:trPr>
        <w:tc>
          <w:tcPr>
            <w:tcW w:w="680" w:type="dxa"/>
            <w:vMerge w:val="restart"/>
            <w:vAlign w:val="center"/>
          </w:tcPr>
          <w:p w14:paraId="6CB937D3" w14:textId="77777777" w:rsidR="0017770A" w:rsidRPr="00EA66B5" w:rsidRDefault="0017770A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8.1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189F92F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Leader</w:t>
            </w:r>
          </w:p>
        </w:tc>
        <w:tc>
          <w:tcPr>
            <w:tcW w:w="3402" w:type="dxa"/>
            <w:vAlign w:val="center"/>
          </w:tcPr>
          <w:p w14:paraId="3CD5C434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First Name: 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402" w:type="dxa"/>
            <w:gridSpan w:val="2"/>
            <w:vAlign w:val="center"/>
          </w:tcPr>
          <w:p w14:paraId="6FD4DAC0" w14:textId="77777777" w:rsidR="0017770A" w:rsidRPr="00EA66B5" w:rsidRDefault="0017770A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 xml:space="preserve">Surname: 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7770A" w:rsidRPr="00EA66B5" w14:paraId="38D52994" w14:textId="77777777" w:rsidTr="00583C38">
        <w:trPr>
          <w:trHeight w:val="567"/>
        </w:trPr>
        <w:tc>
          <w:tcPr>
            <w:tcW w:w="680" w:type="dxa"/>
            <w:vMerge/>
            <w:vAlign w:val="center"/>
          </w:tcPr>
          <w:p w14:paraId="43E6F1D2" w14:textId="77777777" w:rsidR="0017770A" w:rsidRPr="00EA66B5" w:rsidRDefault="0017770A" w:rsidP="00583C38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DD7E49A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2E699D39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24C14CCE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2099671934"/>
            <w:placeholder>
              <w:docPart w:val="7490D71DC28342F6B3ED7FD25A86087C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126" w:type="dxa"/>
                <w:vAlign w:val="center"/>
              </w:tcPr>
              <w:p w14:paraId="26AC3E0C" w14:textId="77777777" w:rsidR="0017770A" w:rsidRPr="00E21D93" w:rsidRDefault="0017770A" w:rsidP="00CF6731">
                <w:pPr>
                  <w:jc w:val="center"/>
                  <w:rPr>
                    <w:rFonts w:ascii="Arial" w:hAnsi="Arial" w:cs="Arial"/>
                    <w:color w:val="0000FF"/>
                    <w:sz w:val="22"/>
                    <w:szCs w:val="22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  <w:tr w:rsidR="00C533BE" w:rsidRPr="00EA66B5" w14:paraId="5B78F980" w14:textId="77777777" w:rsidTr="0076429F">
        <w:trPr>
          <w:trHeight w:val="765"/>
        </w:trPr>
        <w:tc>
          <w:tcPr>
            <w:tcW w:w="10598" w:type="dxa"/>
            <w:gridSpan w:val="6"/>
            <w:shd w:val="clear" w:color="auto" w:fill="C6D9F1"/>
            <w:vAlign w:val="center"/>
          </w:tcPr>
          <w:p w14:paraId="64A8D6B9" w14:textId="1AD8B454" w:rsidR="00C533BE" w:rsidRPr="00EA66B5" w:rsidRDefault="00C533BE" w:rsidP="00C533BE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  <w:color w:val="FF0000"/>
              </w:rPr>
              <w:t xml:space="preserve">Important - </w:t>
            </w:r>
            <w:r w:rsidRPr="00EA66B5">
              <w:rPr>
                <w:rFonts w:ascii="Arial" w:hAnsi="Arial" w:cs="Arial"/>
                <w:b/>
              </w:rPr>
              <w:t xml:space="preserve">Trip </w:t>
            </w:r>
            <w:r w:rsidR="0005462B">
              <w:rPr>
                <w:rFonts w:ascii="Arial" w:hAnsi="Arial" w:cs="Arial"/>
                <w:b/>
              </w:rPr>
              <w:t>L</w:t>
            </w:r>
            <w:r w:rsidRPr="00EA66B5">
              <w:rPr>
                <w:rFonts w:ascii="Arial" w:hAnsi="Arial" w:cs="Arial"/>
                <w:b/>
              </w:rPr>
              <w:t>eader, on completion of this assessment, please forward electronically to</w:t>
            </w:r>
          </w:p>
          <w:p w14:paraId="3C426DBE" w14:textId="06E82AD9" w:rsidR="00C533BE" w:rsidRPr="00EA66B5" w:rsidRDefault="00EE06FB" w:rsidP="00EE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>Jimmy Scragg</w:t>
            </w:r>
            <w:r w:rsidR="00C533BE" w:rsidRPr="00EA66B5">
              <w:rPr>
                <w:rFonts w:ascii="Arial" w:hAnsi="Arial" w:cs="Arial"/>
                <w:b/>
              </w:rPr>
              <w:t>, D</w:t>
            </w:r>
            <w:r w:rsidR="002F1ED5" w:rsidRPr="00EA66B5">
              <w:rPr>
                <w:rFonts w:ascii="Arial" w:hAnsi="Arial" w:cs="Arial"/>
                <w:b/>
              </w:rPr>
              <w:t>eputy</w:t>
            </w:r>
            <w:r w:rsidR="00C533BE" w:rsidRPr="00EA66B5">
              <w:rPr>
                <w:rFonts w:ascii="Arial" w:hAnsi="Arial" w:cs="Arial"/>
                <w:b/>
              </w:rPr>
              <w:t xml:space="preserve"> </w:t>
            </w:r>
            <w:r w:rsidR="00575D7D" w:rsidRPr="00EA66B5">
              <w:rPr>
                <w:rFonts w:ascii="Arial" w:hAnsi="Arial" w:cs="Arial"/>
                <w:b/>
              </w:rPr>
              <w:t>Head (</w:t>
            </w:r>
            <w:r w:rsidR="00C533BE" w:rsidRPr="00EA66B5">
              <w:rPr>
                <w:rFonts w:ascii="Arial" w:hAnsi="Arial" w:cs="Arial"/>
                <w:b/>
              </w:rPr>
              <w:t>Co-Curriculum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322C92">
              <w:rPr>
                <w:rFonts w:ascii="Arial" w:hAnsi="Arial" w:cs="Arial"/>
                <w:b/>
              </w:rPr>
              <w:t>and</w:t>
            </w:r>
            <w:r>
              <w:rPr>
                <w:rFonts w:ascii="Arial" w:hAnsi="Arial" w:cs="Arial"/>
                <w:b/>
              </w:rPr>
              <w:t xml:space="preserve"> Outreach</w:t>
            </w:r>
            <w:r w:rsidR="00575D7D" w:rsidRPr="00EA66B5">
              <w:rPr>
                <w:rFonts w:ascii="Arial" w:hAnsi="Arial" w:cs="Arial"/>
                <w:b/>
              </w:rPr>
              <w:t>)</w:t>
            </w:r>
            <w:r w:rsidR="00C533BE" w:rsidRPr="00EA66B5">
              <w:rPr>
                <w:rFonts w:ascii="Arial" w:hAnsi="Arial" w:cs="Arial"/>
                <w:b/>
              </w:rPr>
              <w:t xml:space="preserve"> </w:t>
            </w:r>
            <w:hyperlink r:id="rId12" w:history="1">
              <w:r w:rsidRPr="009526BA">
                <w:rPr>
                  <w:rStyle w:val="Hyperlink"/>
                  <w:rFonts w:ascii="Arial" w:hAnsi="Arial" w:cs="Arial"/>
                </w:rPr>
                <w:t>JRBS@marlboroughcollege.org</w:t>
              </w:r>
            </w:hyperlink>
          </w:p>
        </w:tc>
      </w:tr>
      <w:tr w:rsidR="0017770A" w:rsidRPr="00EA66B5" w14:paraId="10F9F19F" w14:textId="77777777" w:rsidTr="00A16C16">
        <w:trPr>
          <w:trHeight w:val="567"/>
        </w:trPr>
        <w:tc>
          <w:tcPr>
            <w:tcW w:w="680" w:type="dxa"/>
            <w:vMerge w:val="restart"/>
            <w:vAlign w:val="center"/>
          </w:tcPr>
          <w:p w14:paraId="3F6E2D93" w14:textId="77777777" w:rsidR="0017770A" w:rsidRPr="00EA66B5" w:rsidRDefault="0017770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8.2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00D73CF1" w14:textId="78B33A5D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Health </w:t>
            </w:r>
            <w:r>
              <w:rPr>
                <w:rFonts w:ascii="Arial" w:hAnsi="Arial" w:cs="Arial"/>
                <w:b/>
              </w:rPr>
              <w:t>and</w:t>
            </w:r>
            <w:r w:rsidRPr="00EA66B5">
              <w:rPr>
                <w:rFonts w:ascii="Arial" w:hAnsi="Arial" w:cs="Arial"/>
                <w:b/>
              </w:rPr>
              <w:t xml:space="preserve"> Safety Manager</w:t>
            </w:r>
          </w:p>
        </w:tc>
        <w:tc>
          <w:tcPr>
            <w:tcW w:w="6804" w:type="dxa"/>
            <w:gridSpan w:val="3"/>
            <w:vAlign w:val="center"/>
          </w:tcPr>
          <w:p w14:paraId="5C49A98A" w14:textId="77777777" w:rsidR="0017770A" w:rsidRPr="00EA66B5" w:rsidRDefault="0017770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Sarah-Jane French</w:t>
            </w:r>
          </w:p>
        </w:tc>
      </w:tr>
      <w:tr w:rsidR="0017770A" w:rsidRPr="00EA66B5" w14:paraId="024702D4" w14:textId="77777777" w:rsidTr="00A16C16">
        <w:trPr>
          <w:trHeight w:val="567"/>
        </w:trPr>
        <w:tc>
          <w:tcPr>
            <w:tcW w:w="680" w:type="dxa"/>
            <w:vMerge/>
            <w:vAlign w:val="center"/>
          </w:tcPr>
          <w:p w14:paraId="5FB72193" w14:textId="77777777" w:rsidR="0017770A" w:rsidRPr="00EA66B5" w:rsidRDefault="0017770A" w:rsidP="00A16C16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F8FE2D1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1DFD1A4F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11E70CE3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-571891716"/>
            <w:placeholder>
              <w:docPart w:val="328D126FA0524AA382FEB34883D98BEF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126" w:type="dxa"/>
                <w:vAlign w:val="center"/>
              </w:tcPr>
              <w:p w14:paraId="67E61F2D" w14:textId="77777777" w:rsidR="0017770A" w:rsidRPr="00E21D93" w:rsidRDefault="0017770A" w:rsidP="00CF6731">
                <w:pPr>
                  <w:jc w:val="center"/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  <w:tr w:rsidR="0017770A" w:rsidRPr="00EA66B5" w14:paraId="322FF341" w14:textId="77777777" w:rsidTr="00A16C16">
        <w:trPr>
          <w:trHeight w:val="567"/>
        </w:trPr>
        <w:tc>
          <w:tcPr>
            <w:tcW w:w="680" w:type="dxa"/>
            <w:vMerge w:val="restart"/>
            <w:vAlign w:val="center"/>
          </w:tcPr>
          <w:p w14:paraId="79442DB1" w14:textId="77777777" w:rsidR="0017770A" w:rsidRPr="00EA66B5" w:rsidRDefault="0017770A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8.3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4799E5B9" w14:textId="505EF450" w:rsidR="0017770A" w:rsidRPr="00EA66B5" w:rsidRDefault="0017770A" w:rsidP="00EA47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DH(CCO)</w:t>
            </w:r>
          </w:p>
        </w:tc>
        <w:tc>
          <w:tcPr>
            <w:tcW w:w="6804" w:type="dxa"/>
            <w:gridSpan w:val="3"/>
            <w:vAlign w:val="center"/>
          </w:tcPr>
          <w:p w14:paraId="760ED5E0" w14:textId="19F3A237" w:rsidR="0017770A" w:rsidRPr="00EA66B5" w:rsidRDefault="0017770A" w:rsidP="00EE06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Jimmy Scragg</w:t>
            </w:r>
          </w:p>
        </w:tc>
      </w:tr>
      <w:tr w:rsidR="0017770A" w:rsidRPr="00EA66B5" w14:paraId="58D15A7E" w14:textId="77777777" w:rsidTr="00A56FBC">
        <w:trPr>
          <w:trHeight w:val="567"/>
        </w:trPr>
        <w:tc>
          <w:tcPr>
            <w:tcW w:w="680" w:type="dxa"/>
            <w:vMerge/>
            <w:vAlign w:val="center"/>
          </w:tcPr>
          <w:p w14:paraId="7493C845" w14:textId="77777777" w:rsidR="0017770A" w:rsidRPr="00EA66B5" w:rsidRDefault="0017770A" w:rsidP="00A56FBC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6477001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444B6A7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1C40379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-876847795"/>
            <w:placeholder>
              <w:docPart w:val="73EE338AA96449858DA16C5F03BCF035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126" w:type="dxa"/>
                <w:vAlign w:val="center"/>
              </w:tcPr>
              <w:p w14:paraId="66A165F5" w14:textId="77777777" w:rsidR="0017770A" w:rsidRPr="00E21D93" w:rsidRDefault="0017770A" w:rsidP="00CF6731">
                <w:pPr>
                  <w:jc w:val="center"/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</w:tbl>
    <w:p w14:paraId="72898297" w14:textId="77777777" w:rsidR="00441DAF" w:rsidRPr="00EA66B5" w:rsidRDefault="00441DAF">
      <w:pPr>
        <w:rPr>
          <w:rFonts w:ascii="Arial" w:hAnsi="Arial" w:cs="Arial"/>
        </w:rPr>
      </w:pPr>
    </w:p>
    <w:p w14:paraId="2063CD7F" w14:textId="77777777" w:rsidR="00356659" w:rsidRPr="00EA66B5" w:rsidRDefault="00356659">
      <w:pPr>
        <w:rPr>
          <w:rFonts w:ascii="Arial" w:hAnsi="Arial" w:cs="Arial"/>
        </w:rPr>
      </w:pPr>
    </w:p>
    <w:p w14:paraId="2FCF57AE" w14:textId="1EECA3D5" w:rsidR="00A56FBC" w:rsidRPr="00EA66B5" w:rsidRDefault="007673D3" w:rsidP="00EA4750">
      <w:pPr>
        <w:ind w:left="720" w:right="-2" w:hanging="720"/>
        <w:rPr>
          <w:rFonts w:ascii="Arial" w:hAnsi="Arial" w:cs="Arial"/>
        </w:rPr>
      </w:pPr>
      <w:r w:rsidRPr="00EA66B5">
        <w:rPr>
          <w:rFonts w:ascii="Arial" w:hAnsi="Arial" w:cs="Arial"/>
          <w:b/>
        </w:rPr>
        <w:t>Note:</w:t>
      </w:r>
      <w:r w:rsidR="00E8112A" w:rsidRPr="00EA66B5">
        <w:rPr>
          <w:rFonts w:ascii="Arial" w:hAnsi="Arial" w:cs="Arial"/>
          <w:b/>
        </w:rPr>
        <w:tab/>
      </w:r>
      <w:r w:rsidR="001B5093" w:rsidRPr="00EA66B5">
        <w:rPr>
          <w:rFonts w:ascii="Arial" w:hAnsi="Arial" w:cs="Arial"/>
        </w:rPr>
        <w:t xml:space="preserve">This risk assessment is owned by the Trip Leader. The </w:t>
      </w:r>
      <w:r w:rsidR="00EE06FB">
        <w:rPr>
          <w:rFonts w:ascii="Arial" w:hAnsi="Arial" w:cs="Arial"/>
        </w:rPr>
        <w:t>DH</w:t>
      </w:r>
      <w:r w:rsidR="0005462B">
        <w:rPr>
          <w:rFonts w:ascii="Arial" w:hAnsi="Arial" w:cs="Arial"/>
        </w:rPr>
        <w:t>(</w:t>
      </w:r>
      <w:r w:rsidR="00EE06FB">
        <w:rPr>
          <w:rFonts w:ascii="Arial" w:hAnsi="Arial" w:cs="Arial"/>
        </w:rPr>
        <w:t>CCO</w:t>
      </w:r>
      <w:r w:rsidR="0005462B">
        <w:rPr>
          <w:rFonts w:ascii="Arial" w:hAnsi="Arial" w:cs="Arial"/>
        </w:rPr>
        <w:t>)</w:t>
      </w:r>
      <w:r w:rsidR="001B5093" w:rsidRPr="00EA66B5">
        <w:rPr>
          <w:rFonts w:ascii="Arial" w:hAnsi="Arial" w:cs="Arial"/>
        </w:rPr>
        <w:t xml:space="preserve"> and the Health</w:t>
      </w:r>
      <w:r w:rsidR="00A56FBC" w:rsidRPr="00EA66B5">
        <w:rPr>
          <w:rFonts w:ascii="Arial" w:hAnsi="Arial" w:cs="Arial"/>
        </w:rPr>
        <w:t xml:space="preserve"> </w:t>
      </w:r>
      <w:r w:rsidR="0005462B">
        <w:rPr>
          <w:rFonts w:ascii="Arial" w:hAnsi="Arial" w:cs="Arial"/>
        </w:rPr>
        <w:t>and</w:t>
      </w:r>
      <w:r w:rsidR="00A56FBC" w:rsidRPr="00EA66B5">
        <w:rPr>
          <w:rFonts w:ascii="Arial" w:hAnsi="Arial" w:cs="Arial"/>
        </w:rPr>
        <w:t xml:space="preserve"> Safety</w:t>
      </w:r>
      <w:r w:rsidR="00EA4750">
        <w:rPr>
          <w:rFonts w:ascii="Arial" w:hAnsi="Arial" w:cs="Arial"/>
        </w:rPr>
        <w:t xml:space="preserve"> </w:t>
      </w:r>
      <w:r w:rsidR="001B5093" w:rsidRPr="00EA66B5">
        <w:rPr>
          <w:rFonts w:ascii="Arial" w:hAnsi="Arial" w:cs="Arial"/>
        </w:rPr>
        <w:t xml:space="preserve">Manager </w:t>
      </w:r>
      <w:r w:rsidR="00FD4B8A" w:rsidRPr="00EA66B5">
        <w:rPr>
          <w:rFonts w:ascii="Arial" w:hAnsi="Arial" w:cs="Arial"/>
        </w:rPr>
        <w:t>sign</w:t>
      </w:r>
      <w:r w:rsidR="001B5093" w:rsidRPr="00EA66B5">
        <w:rPr>
          <w:rFonts w:ascii="Arial" w:hAnsi="Arial" w:cs="Arial"/>
        </w:rPr>
        <w:t xml:space="preserve"> the risk assessment to confirm they have reviewed it and that it appears to be appropriate p</w:t>
      </w:r>
      <w:r w:rsidR="00A56FBC" w:rsidRPr="00EA66B5">
        <w:rPr>
          <w:rFonts w:ascii="Arial" w:hAnsi="Arial" w:cs="Arial"/>
        </w:rPr>
        <w:t>rior to the trip.</w:t>
      </w:r>
    </w:p>
    <w:p w14:paraId="4063802F" w14:textId="77777777" w:rsidR="00A56FBC" w:rsidRPr="00EA66B5" w:rsidRDefault="00A56FBC" w:rsidP="00EA4D47">
      <w:pPr>
        <w:ind w:right="-2"/>
        <w:rPr>
          <w:rFonts w:ascii="Arial" w:hAnsi="Arial" w:cs="Arial"/>
        </w:rPr>
      </w:pPr>
    </w:p>
    <w:p w14:paraId="443959F9" w14:textId="36F6D354" w:rsidR="0035041C" w:rsidRPr="00EA66B5" w:rsidRDefault="00E8112A" w:rsidP="00EA4D47">
      <w:pPr>
        <w:ind w:right="-2"/>
        <w:rPr>
          <w:rFonts w:ascii="Arial" w:hAnsi="Arial" w:cs="Arial"/>
        </w:rPr>
      </w:pPr>
      <w:r w:rsidRPr="00EA66B5">
        <w:rPr>
          <w:rFonts w:ascii="Arial" w:hAnsi="Arial" w:cs="Arial"/>
        </w:rPr>
        <w:tab/>
      </w:r>
      <w:r w:rsidR="001B5093" w:rsidRPr="00EA66B5">
        <w:rPr>
          <w:rFonts w:ascii="Arial" w:hAnsi="Arial" w:cs="Arial"/>
        </w:rPr>
        <w:t xml:space="preserve">It is the </w:t>
      </w:r>
      <w:r w:rsidR="0005462B">
        <w:rPr>
          <w:rFonts w:ascii="Arial" w:hAnsi="Arial" w:cs="Arial"/>
        </w:rPr>
        <w:t>t</w:t>
      </w:r>
      <w:r w:rsidR="001B5093" w:rsidRPr="00EA66B5">
        <w:rPr>
          <w:rFonts w:ascii="Arial" w:hAnsi="Arial" w:cs="Arial"/>
        </w:rPr>
        <w:t xml:space="preserve">rip </w:t>
      </w:r>
      <w:r w:rsidR="0005462B">
        <w:rPr>
          <w:rFonts w:ascii="Arial" w:hAnsi="Arial" w:cs="Arial"/>
        </w:rPr>
        <w:t>l</w:t>
      </w:r>
      <w:r w:rsidR="001B5093" w:rsidRPr="00EA66B5">
        <w:rPr>
          <w:rFonts w:ascii="Arial" w:hAnsi="Arial" w:cs="Arial"/>
        </w:rPr>
        <w:t>eader</w:t>
      </w:r>
      <w:r w:rsidR="0005462B">
        <w:rPr>
          <w:rFonts w:ascii="Arial" w:hAnsi="Arial" w:cs="Arial"/>
        </w:rPr>
        <w:t>’</w:t>
      </w:r>
      <w:r w:rsidR="001B5093" w:rsidRPr="00EA66B5">
        <w:rPr>
          <w:rFonts w:ascii="Arial" w:hAnsi="Arial" w:cs="Arial"/>
        </w:rPr>
        <w:t xml:space="preserve">s responsibility to ensure the risk assessment is reviewed and updated throughout the trip </w:t>
      </w:r>
      <w:r w:rsidRPr="00EA66B5">
        <w:rPr>
          <w:rFonts w:ascii="Arial" w:hAnsi="Arial" w:cs="Arial"/>
        </w:rPr>
        <w:tab/>
      </w:r>
      <w:r w:rsidR="001B5093" w:rsidRPr="00EA66B5">
        <w:rPr>
          <w:rFonts w:ascii="Arial" w:hAnsi="Arial" w:cs="Arial"/>
        </w:rPr>
        <w:t>as appropriate and as circumstances change.</w:t>
      </w:r>
    </w:p>
    <w:sectPr w:rsidR="0035041C" w:rsidRPr="00EA66B5" w:rsidSect="00C9405D">
      <w:footerReference w:type="default" r:id="rId13"/>
      <w:pgSz w:w="11906" w:h="16838" w:code="9"/>
      <w:pgMar w:top="567" w:right="567" w:bottom="567" w:left="851" w:header="720" w:footer="45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FA3C" w14:textId="77777777" w:rsidR="009C120F" w:rsidRDefault="009C120F">
      <w:r>
        <w:separator/>
      </w:r>
    </w:p>
  </w:endnote>
  <w:endnote w:type="continuationSeparator" w:id="0">
    <w:p w14:paraId="32B7FD09" w14:textId="77777777" w:rsidR="009C120F" w:rsidRDefault="009C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 Premr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E1CE" w14:textId="21AFCB60" w:rsidR="00EE06FB" w:rsidRPr="001E63E4" w:rsidRDefault="00EE06FB" w:rsidP="009B0064">
    <w:pPr>
      <w:pStyle w:val="Footer"/>
      <w:tabs>
        <w:tab w:val="clear" w:pos="4153"/>
        <w:tab w:val="clear" w:pos="8306"/>
        <w:tab w:val="center" w:pos="5103"/>
      </w:tabs>
      <w:ind w:left="-142" w:right="-2"/>
      <w:rPr>
        <w:rFonts w:ascii="Arial" w:hAnsi="Arial" w:cs="Arial"/>
        <w:sz w:val="16"/>
        <w:szCs w:val="16"/>
      </w:rPr>
    </w:pPr>
    <w:r w:rsidRPr="001E63E4">
      <w:rPr>
        <w:rFonts w:ascii="Arial" w:hAnsi="Arial" w:cs="Arial"/>
        <w:sz w:val="16"/>
        <w:szCs w:val="16"/>
      </w:rPr>
      <w:t xml:space="preserve">Form O </w:t>
    </w:r>
    <w:r>
      <w:rPr>
        <w:rFonts w:ascii="Arial" w:hAnsi="Arial" w:cs="Arial"/>
        <w:sz w:val="16"/>
        <w:szCs w:val="16"/>
      </w:rPr>
      <w:t xml:space="preserve">RA for Overnight Trips </w:t>
    </w:r>
    <w:r w:rsidR="00435235">
      <w:rPr>
        <w:rFonts w:ascii="Arial" w:hAnsi="Arial" w:cs="Arial"/>
        <w:sz w:val="16"/>
        <w:szCs w:val="16"/>
      </w:rPr>
      <w:t>(</w:t>
    </w:r>
    <w:r w:rsidR="002439EE">
      <w:rPr>
        <w:rFonts w:ascii="Arial" w:hAnsi="Arial" w:cs="Arial"/>
        <w:sz w:val="16"/>
        <w:szCs w:val="16"/>
      </w:rPr>
      <w:t xml:space="preserve">updated </w:t>
    </w:r>
    <w:r w:rsidR="00E82E26">
      <w:rPr>
        <w:rFonts w:ascii="Arial" w:hAnsi="Arial" w:cs="Arial"/>
        <w:sz w:val="16"/>
        <w:szCs w:val="16"/>
      </w:rPr>
      <w:t>15</w:t>
    </w:r>
    <w:r w:rsidR="006F242A">
      <w:rPr>
        <w:rFonts w:ascii="Arial" w:hAnsi="Arial" w:cs="Arial"/>
        <w:sz w:val="16"/>
        <w:szCs w:val="16"/>
      </w:rPr>
      <w:t>.</w:t>
    </w:r>
    <w:r w:rsidR="00E82E26">
      <w:rPr>
        <w:rFonts w:ascii="Arial" w:hAnsi="Arial" w:cs="Arial"/>
        <w:sz w:val="16"/>
        <w:szCs w:val="16"/>
      </w:rPr>
      <w:t>10</w:t>
    </w:r>
    <w:r w:rsidR="006F242A">
      <w:rPr>
        <w:rFonts w:ascii="Arial" w:hAnsi="Arial" w:cs="Arial"/>
        <w:sz w:val="16"/>
        <w:szCs w:val="16"/>
      </w:rPr>
      <w:t>.2025</w:t>
    </w:r>
    <w:r w:rsidR="00435235">
      <w:rPr>
        <w:rFonts w:ascii="Arial" w:hAnsi="Arial" w:cs="Arial"/>
        <w:sz w:val="16"/>
        <w:szCs w:val="16"/>
      </w:rPr>
      <w:t>)</w:t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  <w:t xml:space="preserve">Page </w:t>
    </w:r>
    <w:r w:rsidRPr="001E63E4">
      <w:rPr>
        <w:rFonts w:ascii="Arial" w:hAnsi="Arial" w:cs="Arial"/>
        <w:sz w:val="16"/>
        <w:szCs w:val="16"/>
      </w:rPr>
      <w:fldChar w:fldCharType="begin"/>
    </w:r>
    <w:r w:rsidRPr="001E63E4">
      <w:rPr>
        <w:rFonts w:ascii="Arial" w:hAnsi="Arial" w:cs="Arial"/>
        <w:sz w:val="16"/>
        <w:szCs w:val="16"/>
      </w:rPr>
      <w:instrText xml:space="preserve"> PAGE </w:instrText>
    </w:r>
    <w:r w:rsidRPr="001E63E4">
      <w:rPr>
        <w:rFonts w:ascii="Arial" w:hAnsi="Arial" w:cs="Arial"/>
        <w:sz w:val="16"/>
        <w:szCs w:val="16"/>
      </w:rPr>
      <w:fldChar w:fldCharType="separate"/>
    </w:r>
    <w:r w:rsidR="003B66AE">
      <w:rPr>
        <w:rFonts w:ascii="Arial" w:hAnsi="Arial" w:cs="Arial"/>
        <w:noProof/>
        <w:sz w:val="16"/>
        <w:szCs w:val="16"/>
      </w:rPr>
      <w:t>1</w:t>
    </w:r>
    <w:r w:rsidRPr="001E63E4">
      <w:rPr>
        <w:rFonts w:ascii="Arial" w:hAnsi="Arial" w:cs="Arial"/>
        <w:sz w:val="16"/>
        <w:szCs w:val="16"/>
      </w:rPr>
      <w:fldChar w:fldCharType="end"/>
    </w:r>
    <w:r w:rsidRPr="001E63E4">
      <w:rPr>
        <w:rFonts w:ascii="Arial" w:hAnsi="Arial" w:cs="Arial"/>
        <w:sz w:val="16"/>
        <w:szCs w:val="16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FC807" w14:textId="77777777" w:rsidR="009C120F" w:rsidRDefault="009C120F">
      <w:r>
        <w:separator/>
      </w:r>
    </w:p>
  </w:footnote>
  <w:footnote w:type="continuationSeparator" w:id="0">
    <w:p w14:paraId="57E6708D" w14:textId="77777777" w:rsidR="009C120F" w:rsidRDefault="009C1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724"/>
    <w:multiLevelType w:val="hybridMultilevel"/>
    <w:tmpl w:val="5E16D6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4215"/>
    <w:multiLevelType w:val="hybridMultilevel"/>
    <w:tmpl w:val="DE18B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2194B"/>
    <w:multiLevelType w:val="hybridMultilevel"/>
    <w:tmpl w:val="171A9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C0D1A"/>
    <w:multiLevelType w:val="hybridMultilevel"/>
    <w:tmpl w:val="884E8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95FCA"/>
    <w:multiLevelType w:val="hybridMultilevel"/>
    <w:tmpl w:val="42CCD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41C6C"/>
    <w:multiLevelType w:val="hybridMultilevel"/>
    <w:tmpl w:val="23F25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11757"/>
    <w:multiLevelType w:val="hybridMultilevel"/>
    <w:tmpl w:val="1B38A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122BF"/>
    <w:multiLevelType w:val="hybridMultilevel"/>
    <w:tmpl w:val="0CFA57A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202C5"/>
    <w:multiLevelType w:val="hybridMultilevel"/>
    <w:tmpl w:val="EAFEB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57AE8"/>
    <w:multiLevelType w:val="hybridMultilevel"/>
    <w:tmpl w:val="BD8C4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E70CD"/>
    <w:multiLevelType w:val="hybridMultilevel"/>
    <w:tmpl w:val="55C85A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393"/>
    <w:multiLevelType w:val="hybridMultilevel"/>
    <w:tmpl w:val="9864B1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4E037A"/>
    <w:multiLevelType w:val="hybridMultilevel"/>
    <w:tmpl w:val="3E1E9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203D9"/>
    <w:multiLevelType w:val="hybridMultilevel"/>
    <w:tmpl w:val="72A6E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437BE"/>
    <w:multiLevelType w:val="hybridMultilevel"/>
    <w:tmpl w:val="84D8C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91F7B"/>
    <w:multiLevelType w:val="hybridMultilevel"/>
    <w:tmpl w:val="DE503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17873"/>
    <w:multiLevelType w:val="hybridMultilevel"/>
    <w:tmpl w:val="40D6B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72B1D"/>
    <w:multiLevelType w:val="hybridMultilevel"/>
    <w:tmpl w:val="BE80E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33149"/>
    <w:multiLevelType w:val="hybridMultilevel"/>
    <w:tmpl w:val="D916B9C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A38BE"/>
    <w:multiLevelType w:val="hybridMultilevel"/>
    <w:tmpl w:val="39C24010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0" w15:restartNumberingAfterBreak="0">
    <w:nsid w:val="33C2447D"/>
    <w:multiLevelType w:val="hybridMultilevel"/>
    <w:tmpl w:val="82A6B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C3D2F"/>
    <w:multiLevelType w:val="hybridMultilevel"/>
    <w:tmpl w:val="F09A0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47723"/>
    <w:multiLevelType w:val="hybridMultilevel"/>
    <w:tmpl w:val="8D8A703E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3" w15:restartNumberingAfterBreak="0">
    <w:nsid w:val="37E92E7E"/>
    <w:multiLevelType w:val="hybridMultilevel"/>
    <w:tmpl w:val="B3EE36CA"/>
    <w:lvl w:ilvl="0" w:tplc="0809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4" w15:restartNumberingAfterBreak="0">
    <w:nsid w:val="396C1158"/>
    <w:multiLevelType w:val="hybridMultilevel"/>
    <w:tmpl w:val="B83C7B5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F28F9"/>
    <w:multiLevelType w:val="hybridMultilevel"/>
    <w:tmpl w:val="289A20AE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6" w15:restartNumberingAfterBreak="0">
    <w:nsid w:val="3AD828D7"/>
    <w:multiLevelType w:val="hybridMultilevel"/>
    <w:tmpl w:val="0B0C3B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073739"/>
    <w:multiLevelType w:val="hybridMultilevel"/>
    <w:tmpl w:val="A9083160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8" w15:restartNumberingAfterBreak="0">
    <w:nsid w:val="3C401260"/>
    <w:multiLevelType w:val="hybridMultilevel"/>
    <w:tmpl w:val="FC422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C10412"/>
    <w:multiLevelType w:val="hybridMultilevel"/>
    <w:tmpl w:val="8B04A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72593"/>
    <w:multiLevelType w:val="hybridMultilevel"/>
    <w:tmpl w:val="60DA0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E0BD7"/>
    <w:multiLevelType w:val="hybridMultilevel"/>
    <w:tmpl w:val="AC3E5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2323E7"/>
    <w:multiLevelType w:val="hybridMultilevel"/>
    <w:tmpl w:val="40822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C7750"/>
    <w:multiLevelType w:val="hybridMultilevel"/>
    <w:tmpl w:val="1C507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991B42"/>
    <w:multiLevelType w:val="hybridMultilevel"/>
    <w:tmpl w:val="C20C0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2B7D68"/>
    <w:multiLevelType w:val="hybridMultilevel"/>
    <w:tmpl w:val="CA2EE77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4608D"/>
    <w:multiLevelType w:val="hybridMultilevel"/>
    <w:tmpl w:val="7020D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063505"/>
    <w:multiLevelType w:val="hybridMultilevel"/>
    <w:tmpl w:val="6FCAF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B971C8"/>
    <w:multiLevelType w:val="hybridMultilevel"/>
    <w:tmpl w:val="A3F43400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9" w15:restartNumberingAfterBreak="0">
    <w:nsid w:val="523B6D4D"/>
    <w:multiLevelType w:val="hybridMultilevel"/>
    <w:tmpl w:val="F17EE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E22B9"/>
    <w:multiLevelType w:val="hybridMultilevel"/>
    <w:tmpl w:val="71BCD0F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B70644"/>
    <w:multiLevelType w:val="hybridMultilevel"/>
    <w:tmpl w:val="2354D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63256C"/>
    <w:multiLevelType w:val="hybridMultilevel"/>
    <w:tmpl w:val="D8B2B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D26CE4"/>
    <w:multiLevelType w:val="hybridMultilevel"/>
    <w:tmpl w:val="757A4B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E783B3F"/>
    <w:multiLevelType w:val="hybridMultilevel"/>
    <w:tmpl w:val="2DD82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642961">
    <w:abstractNumId w:val="26"/>
  </w:num>
  <w:num w:numId="2" w16cid:durableId="95177360">
    <w:abstractNumId w:val="35"/>
  </w:num>
  <w:num w:numId="3" w16cid:durableId="105471664">
    <w:abstractNumId w:val="10"/>
  </w:num>
  <w:num w:numId="4" w16cid:durableId="394620410">
    <w:abstractNumId w:val="40"/>
  </w:num>
  <w:num w:numId="5" w16cid:durableId="421144930">
    <w:abstractNumId w:val="18"/>
  </w:num>
  <w:num w:numId="6" w16cid:durableId="1607424498">
    <w:abstractNumId w:val="0"/>
  </w:num>
  <w:num w:numId="7" w16cid:durableId="1965236955">
    <w:abstractNumId w:val="7"/>
  </w:num>
  <w:num w:numId="8" w16cid:durableId="1768381855">
    <w:abstractNumId w:val="24"/>
  </w:num>
  <w:num w:numId="9" w16cid:durableId="103766104">
    <w:abstractNumId w:val="42"/>
  </w:num>
  <w:num w:numId="10" w16cid:durableId="85811682">
    <w:abstractNumId w:val="3"/>
  </w:num>
  <w:num w:numId="11" w16cid:durableId="1531794133">
    <w:abstractNumId w:val="17"/>
  </w:num>
  <w:num w:numId="12" w16cid:durableId="1239902120">
    <w:abstractNumId w:val="44"/>
  </w:num>
  <w:num w:numId="13" w16cid:durableId="545143187">
    <w:abstractNumId w:val="5"/>
  </w:num>
  <w:num w:numId="14" w16cid:durableId="2095127088">
    <w:abstractNumId w:val="16"/>
  </w:num>
  <w:num w:numId="15" w16cid:durableId="524712439">
    <w:abstractNumId w:val="37"/>
  </w:num>
  <w:num w:numId="16" w16cid:durableId="557281457">
    <w:abstractNumId w:val="28"/>
  </w:num>
  <w:num w:numId="17" w16cid:durableId="1530796083">
    <w:abstractNumId w:val="13"/>
  </w:num>
  <w:num w:numId="18" w16cid:durableId="1042904246">
    <w:abstractNumId w:val="8"/>
  </w:num>
  <w:num w:numId="19" w16cid:durableId="964778115">
    <w:abstractNumId w:val="36"/>
  </w:num>
  <w:num w:numId="20" w16cid:durableId="829054535">
    <w:abstractNumId w:val="38"/>
  </w:num>
  <w:num w:numId="21" w16cid:durableId="1758750527">
    <w:abstractNumId w:val="25"/>
  </w:num>
  <w:num w:numId="22" w16cid:durableId="1108937728">
    <w:abstractNumId w:val="4"/>
  </w:num>
  <w:num w:numId="23" w16cid:durableId="1687706973">
    <w:abstractNumId w:val="22"/>
  </w:num>
  <w:num w:numId="24" w16cid:durableId="1339844052">
    <w:abstractNumId w:val="27"/>
  </w:num>
  <w:num w:numId="25" w16cid:durableId="715276784">
    <w:abstractNumId w:val="39"/>
  </w:num>
  <w:num w:numId="26" w16cid:durableId="2095542237">
    <w:abstractNumId w:val="2"/>
  </w:num>
  <w:num w:numId="27" w16cid:durableId="502166291">
    <w:abstractNumId w:val="33"/>
  </w:num>
  <w:num w:numId="28" w16cid:durableId="1123156652">
    <w:abstractNumId w:val="31"/>
  </w:num>
  <w:num w:numId="29" w16cid:durableId="897325725">
    <w:abstractNumId w:val="1"/>
  </w:num>
  <w:num w:numId="30" w16cid:durableId="539242470">
    <w:abstractNumId w:val="23"/>
  </w:num>
  <w:num w:numId="31" w16cid:durableId="60830714">
    <w:abstractNumId w:val="30"/>
  </w:num>
  <w:num w:numId="32" w16cid:durableId="443425357">
    <w:abstractNumId w:val="9"/>
  </w:num>
  <w:num w:numId="33" w16cid:durableId="628516916">
    <w:abstractNumId w:val="34"/>
  </w:num>
  <w:num w:numId="34" w16cid:durableId="961108760">
    <w:abstractNumId w:val="14"/>
  </w:num>
  <w:num w:numId="35" w16cid:durableId="258949280">
    <w:abstractNumId w:val="21"/>
  </w:num>
  <w:num w:numId="36" w16cid:durableId="14312106">
    <w:abstractNumId w:val="12"/>
  </w:num>
  <w:num w:numId="37" w16cid:durableId="2081711418">
    <w:abstractNumId w:val="15"/>
  </w:num>
  <w:num w:numId="38" w16cid:durableId="740099765">
    <w:abstractNumId w:val="32"/>
  </w:num>
  <w:num w:numId="39" w16cid:durableId="582300741">
    <w:abstractNumId w:val="20"/>
  </w:num>
  <w:num w:numId="40" w16cid:durableId="1885487672">
    <w:abstractNumId w:val="29"/>
  </w:num>
  <w:num w:numId="41" w16cid:durableId="629869505">
    <w:abstractNumId w:val="19"/>
  </w:num>
  <w:num w:numId="42" w16cid:durableId="402527559">
    <w:abstractNumId w:val="6"/>
  </w:num>
  <w:num w:numId="43" w16cid:durableId="1247229950">
    <w:abstractNumId w:val="41"/>
  </w:num>
  <w:num w:numId="44" w16cid:durableId="96141849">
    <w:abstractNumId w:val="11"/>
  </w:num>
  <w:num w:numId="45" w16cid:durableId="13514438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3B7"/>
    <w:rsid w:val="00026ED5"/>
    <w:rsid w:val="0005462B"/>
    <w:rsid w:val="00055D73"/>
    <w:rsid w:val="00073CD1"/>
    <w:rsid w:val="000A63FD"/>
    <w:rsid w:val="000D72EA"/>
    <w:rsid w:val="000E3FBD"/>
    <w:rsid w:val="000E49D3"/>
    <w:rsid w:val="000E52C9"/>
    <w:rsid w:val="0010519F"/>
    <w:rsid w:val="00127F04"/>
    <w:rsid w:val="0013660E"/>
    <w:rsid w:val="00144A65"/>
    <w:rsid w:val="00154699"/>
    <w:rsid w:val="00161F5D"/>
    <w:rsid w:val="0017770A"/>
    <w:rsid w:val="00182569"/>
    <w:rsid w:val="001A1D06"/>
    <w:rsid w:val="001A646E"/>
    <w:rsid w:val="001B0EBE"/>
    <w:rsid w:val="001B479C"/>
    <w:rsid w:val="001B5093"/>
    <w:rsid w:val="001C521E"/>
    <w:rsid w:val="001E09C9"/>
    <w:rsid w:val="001E63E4"/>
    <w:rsid w:val="002036A4"/>
    <w:rsid w:val="00206595"/>
    <w:rsid w:val="00225F13"/>
    <w:rsid w:val="00231160"/>
    <w:rsid w:val="002439EE"/>
    <w:rsid w:val="002735D6"/>
    <w:rsid w:val="002833F6"/>
    <w:rsid w:val="002901A9"/>
    <w:rsid w:val="00291781"/>
    <w:rsid w:val="00292A71"/>
    <w:rsid w:val="00294D3F"/>
    <w:rsid w:val="002A549A"/>
    <w:rsid w:val="002B4041"/>
    <w:rsid w:val="002C4CD5"/>
    <w:rsid w:val="002D4800"/>
    <w:rsid w:val="002E4B9A"/>
    <w:rsid w:val="002F1ED5"/>
    <w:rsid w:val="00300737"/>
    <w:rsid w:val="00304694"/>
    <w:rsid w:val="00322052"/>
    <w:rsid w:val="00322C92"/>
    <w:rsid w:val="0035041C"/>
    <w:rsid w:val="00356659"/>
    <w:rsid w:val="00367231"/>
    <w:rsid w:val="0036744A"/>
    <w:rsid w:val="00372D82"/>
    <w:rsid w:val="00373E91"/>
    <w:rsid w:val="003740BF"/>
    <w:rsid w:val="00380687"/>
    <w:rsid w:val="00393F2D"/>
    <w:rsid w:val="003A68E7"/>
    <w:rsid w:val="003B66AE"/>
    <w:rsid w:val="003C08BB"/>
    <w:rsid w:val="003C1E96"/>
    <w:rsid w:val="003C5768"/>
    <w:rsid w:val="003E7FD8"/>
    <w:rsid w:val="003F2825"/>
    <w:rsid w:val="00400508"/>
    <w:rsid w:val="00413F4F"/>
    <w:rsid w:val="00435235"/>
    <w:rsid w:val="00441818"/>
    <w:rsid w:val="00441DAF"/>
    <w:rsid w:val="00442F3E"/>
    <w:rsid w:val="00460E42"/>
    <w:rsid w:val="0049194D"/>
    <w:rsid w:val="0049383C"/>
    <w:rsid w:val="004A3748"/>
    <w:rsid w:val="004A62AA"/>
    <w:rsid w:val="004B467B"/>
    <w:rsid w:val="004C3B94"/>
    <w:rsid w:val="004D7AEE"/>
    <w:rsid w:val="004E57A7"/>
    <w:rsid w:val="005069E9"/>
    <w:rsid w:val="005167C1"/>
    <w:rsid w:val="00533071"/>
    <w:rsid w:val="00575D7D"/>
    <w:rsid w:val="00582AD7"/>
    <w:rsid w:val="00583C38"/>
    <w:rsid w:val="005B2E81"/>
    <w:rsid w:val="005C1B22"/>
    <w:rsid w:val="005C57C3"/>
    <w:rsid w:val="005D4257"/>
    <w:rsid w:val="005E0C7C"/>
    <w:rsid w:val="005E79E3"/>
    <w:rsid w:val="005F2E34"/>
    <w:rsid w:val="00604B44"/>
    <w:rsid w:val="00612B32"/>
    <w:rsid w:val="00622DCE"/>
    <w:rsid w:val="006538F5"/>
    <w:rsid w:val="00660A0F"/>
    <w:rsid w:val="00673109"/>
    <w:rsid w:val="00674F91"/>
    <w:rsid w:val="00683056"/>
    <w:rsid w:val="006A1E7B"/>
    <w:rsid w:val="006A1FAF"/>
    <w:rsid w:val="006B00A4"/>
    <w:rsid w:val="006C5B01"/>
    <w:rsid w:val="006D1913"/>
    <w:rsid w:val="006E04DA"/>
    <w:rsid w:val="006E7EFA"/>
    <w:rsid w:val="006F242A"/>
    <w:rsid w:val="00703B10"/>
    <w:rsid w:val="0070779C"/>
    <w:rsid w:val="0072792E"/>
    <w:rsid w:val="007307D9"/>
    <w:rsid w:val="00741801"/>
    <w:rsid w:val="00751692"/>
    <w:rsid w:val="007547D5"/>
    <w:rsid w:val="0075657C"/>
    <w:rsid w:val="0076429F"/>
    <w:rsid w:val="007673D3"/>
    <w:rsid w:val="00775267"/>
    <w:rsid w:val="00776439"/>
    <w:rsid w:val="00781D40"/>
    <w:rsid w:val="00784971"/>
    <w:rsid w:val="007928C7"/>
    <w:rsid w:val="007A39B2"/>
    <w:rsid w:val="007A6ABE"/>
    <w:rsid w:val="007B12C8"/>
    <w:rsid w:val="007B1C66"/>
    <w:rsid w:val="007B3B93"/>
    <w:rsid w:val="007B4709"/>
    <w:rsid w:val="007B5735"/>
    <w:rsid w:val="007B6AF7"/>
    <w:rsid w:val="007C6388"/>
    <w:rsid w:val="008216BE"/>
    <w:rsid w:val="0084187D"/>
    <w:rsid w:val="008510D6"/>
    <w:rsid w:val="00855C20"/>
    <w:rsid w:val="008751B4"/>
    <w:rsid w:val="00882581"/>
    <w:rsid w:val="00894A3A"/>
    <w:rsid w:val="008A4FAD"/>
    <w:rsid w:val="008B3F1B"/>
    <w:rsid w:val="008F1184"/>
    <w:rsid w:val="008F3D8F"/>
    <w:rsid w:val="008F4E94"/>
    <w:rsid w:val="0090168C"/>
    <w:rsid w:val="00905360"/>
    <w:rsid w:val="00913431"/>
    <w:rsid w:val="00957433"/>
    <w:rsid w:val="00963207"/>
    <w:rsid w:val="0096466D"/>
    <w:rsid w:val="00966CE9"/>
    <w:rsid w:val="0097011F"/>
    <w:rsid w:val="00984570"/>
    <w:rsid w:val="0098705C"/>
    <w:rsid w:val="009B0064"/>
    <w:rsid w:val="009B7694"/>
    <w:rsid w:val="009C120F"/>
    <w:rsid w:val="009C27D9"/>
    <w:rsid w:val="009C3F6E"/>
    <w:rsid w:val="009C53B7"/>
    <w:rsid w:val="009D549B"/>
    <w:rsid w:val="009E2F47"/>
    <w:rsid w:val="009F1315"/>
    <w:rsid w:val="00A0298C"/>
    <w:rsid w:val="00A16C16"/>
    <w:rsid w:val="00A32E09"/>
    <w:rsid w:val="00A56963"/>
    <w:rsid w:val="00A56FBC"/>
    <w:rsid w:val="00A60905"/>
    <w:rsid w:val="00A83871"/>
    <w:rsid w:val="00A85A21"/>
    <w:rsid w:val="00AA5AB0"/>
    <w:rsid w:val="00AC5FFB"/>
    <w:rsid w:val="00B0290D"/>
    <w:rsid w:val="00B138DC"/>
    <w:rsid w:val="00B16E9B"/>
    <w:rsid w:val="00B23410"/>
    <w:rsid w:val="00B46CFE"/>
    <w:rsid w:val="00B64B1D"/>
    <w:rsid w:val="00B67DA1"/>
    <w:rsid w:val="00B71618"/>
    <w:rsid w:val="00B83420"/>
    <w:rsid w:val="00B94559"/>
    <w:rsid w:val="00BC0916"/>
    <w:rsid w:val="00BD155B"/>
    <w:rsid w:val="00BD1BA5"/>
    <w:rsid w:val="00BE156A"/>
    <w:rsid w:val="00BF6A48"/>
    <w:rsid w:val="00BF6C2D"/>
    <w:rsid w:val="00C07DA9"/>
    <w:rsid w:val="00C3088A"/>
    <w:rsid w:val="00C36673"/>
    <w:rsid w:val="00C40E79"/>
    <w:rsid w:val="00C45BE4"/>
    <w:rsid w:val="00C533BE"/>
    <w:rsid w:val="00C57A91"/>
    <w:rsid w:val="00C6439B"/>
    <w:rsid w:val="00C72923"/>
    <w:rsid w:val="00C9405D"/>
    <w:rsid w:val="00CB7E72"/>
    <w:rsid w:val="00CD2447"/>
    <w:rsid w:val="00CD31C7"/>
    <w:rsid w:val="00CF6731"/>
    <w:rsid w:val="00CF6D35"/>
    <w:rsid w:val="00D0402C"/>
    <w:rsid w:val="00D0457C"/>
    <w:rsid w:val="00D23167"/>
    <w:rsid w:val="00D25827"/>
    <w:rsid w:val="00D34494"/>
    <w:rsid w:val="00D503AA"/>
    <w:rsid w:val="00D74A43"/>
    <w:rsid w:val="00D74F7C"/>
    <w:rsid w:val="00D76F7D"/>
    <w:rsid w:val="00DA3BD8"/>
    <w:rsid w:val="00DA7CCA"/>
    <w:rsid w:val="00DB393A"/>
    <w:rsid w:val="00DB3F3F"/>
    <w:rsid w:val="00DB68D1"/>
    <w:rsid w:val="00DE68E0"/>
    <w:rsid w:val="00DF43BE"/>
    <w:rsid w:val="00E21D93"/>
    <w:rsid w:val="00E2342C"/>
    <w:rsid w:val="00E235A9"/>
    <w:rsid w:val="00E47204"/>
    <w:rsid w:val="00E5211E"/>
    <w:rsid w:val="00E737C8"/>
    <w:rsid w:val="00E8112A"/>
    <w:rsid w:val="00E82E26"/>
    <w:rsid w:val="00E86F69"/>
    <w:rsid w:val="00E94FCD"/>
    <w:rsid w:val="00EA4750"/>
    <w:rsid w:val="00EA4D47"/>
    <w:rsid w:val="00EA60F9"/>
    <w:rsid w:val="00EA66B5"/>
    <w:rsid w:val="00EB5F82"/>
    <w:rsid w:val="00EC24F8"/>
    <w:rsid w:val="00ED1B4A"/>
    <w:rsid w:val="00ED513A"/>
    <w:rsid w:val="00EE06FB"/>
    <w:rsid w:val="00F27587"/>
    <w:rsid w:val="00F335FB"/>
    <w:rsid w:val="00F60080"/>
    <w:rsid w:val="00F8157F"/>
    <w:rsid w:val="00F8517B"/>
    <w:rsid w:val="00F8599C"/>
    <w:rsid w:val="00FA6E1A"/>
    <w:rsid w:val="00FB1341"/>
    <w:rsid w:val="00FB7FDC"/>
    <w:rsid w:val="00FC28C1"/>
    <w:rsid w:val="00FD34C0"/>
    <w:rsid w:val="00FD4B8A"/>
    <w:rsid w:val="00FE1960"/>
    <w:rsid w:val="00FE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42962"/>
  <w15:docId w15:val="{67FDFE1E-BF24-4086-ACFA-FAE38CE3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DefaultParagraphFont"/>
    <w:rsid w:val="00460E42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1B479C"/>
  </w:style>
  <w:style w:type="table" w:styleId="TableGrid">
    <w:name w:val="Table Grid"/>
    <w:basedOn w:val="TableNormal"/>
    <w:uiPriority w:val="59"/>
    <w:rsid w:val="009845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char1">
    <w:name w:val="normal__char1"/>
    <w:basedOn w:val="DefaultParagraphFont"/>
    <w:rsid w:val="007673D3"/>
    <w:rPr>
      <w:rFonts w:ascii="Times New Roman" w:hAnsi="Times New Roman" w:cs="Times New Roman" w:hint="default"/>
      <w:sz w:val="20"/>
      <w:szCs w:val="20"/>
    </w:rPr>
  </w:style>
  <w:style w:type="paragraph" w:styleId="BalloonText">
    <w:name w:val="Balloon Text"/>
    <w:basedOn w:val="Normal"/>
    <w:link w:val="BalloonTextChar"/>
    <w:rsid w:val="009B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006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A3748"/>
    <w:rPr>
      <w:color w:val="808080"/>
    </w:rPr>
  </w:style>
  <w:style w:type="character" w:styleId="SubtleReference">
    <w:name w:val="Subtle Reference"/>
    <w:basedOn w:val="DefaultParagraphFont"/>
    <w:uiPriority w:val="31"/>
    <w:rsid w:val="004A3748"/>
    <w:rPr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882581"/>
    <w:pPr>
      <w:ind w:left="720"/>
      <w:contextualSpacing/>
    </w:pPr>
  </w:style>
  <w:style w:type="character" w:customStyle="1" w:styleId="normaltextrun">
    <w:name w:val="normaltextrun"/>
    <w:basedOn w:val="DefaultParagraphFont"/>
    <w:rsid w:val="00A16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RBS@marlboroughcollege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imh\Local%20Settings\Temporary%20Internet%20Files\OLK63\HS3%20Risk%20Assessment%20vers2%20Dec%20200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97495380814DEC88884AE4A746B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26709-11E8-4AD8-8FFD-FDBC116360AF}"/>
      </w:docPartPr>
      <w:docPartBody>
        <w:p w:rsidR="00732018" w:rsidRDefault="00144354" w:rsidP="00144354">
          <w:pPr>
            <w:pStyle w:val="7C97495380814DEC88884AE4A746B7A42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83FBB2CE545E4648AC9D151BD80FC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77766-5D27-4E24-963E-97A0264F1D39}"/>
      </w:docPartPr>
      <w:docPartBody>
        <w:p w:rsidR="000C040B" w:rsidRDefault="00324BD8" w:rsidP="00324BD8">
          <w:pPr>
            <w:pStyle w:val="83FBB2CE545E4648AC9D151BD80FCDD3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7490D71DC28342F6B3ED7FD25A860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CF776-A6AB-45EE-9BF7-B94A169E0FAF}"/>
      </w:docPartPr>
      <w:docPartBody>
        <w:p w:rsidR="000974FC" w:rsidRDefault="000974FC" w:rsidP="000974FC">
          <w:pPr>
            <w:pStyle w:val="7490D71DC28342F6B3ED7FD25A86087C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328D126FA0524AA382FEB34883D98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2224B-FA18-4FC4-9DE0-F056CF82515F}"/>
      </w:docPartPr>
      <w:docPartBody>
        <w:p w:rsidR="000974FC" w:rsidRDefault="000974FC" w:rsidP="000974FC">
          <w:pPr>
            <w:pStyle w:val="328D126FA0524AA382FEB34883D98BEF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73EE338AA96449858DA16C5F03BCF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C06D5-8AF5-418C-9B54-26C5D12B2967}"/>
      </w:docPartPr>
      <w:docPartBody>
        <w:p w:rsidR="000974FC" w:rsidRDefault="000974FC" w:rsidP="000974FC">
          <w:pPr>
            <w:pStyle w:val="73EE338AA96449858DA16C5F03BCF035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 Premr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18"/>
    <w:rsid w:val="00003267"/>
    <w:rsid w:val="000974FC"/>
    <w:rsid w:val="000C040B"/>
    <w:rsid w:val="00144354"/>
    <w:rsid w:val="002534F1"/>
    <w:rsid w:val="00324BD8"/>
    <w:rsid w:val="004C3B94"/>
    <w:rsid w:val="005947F4"/>
    <w:rsid w:val="00637E82"/>
    <w:rsid w:val="00655ECA"/>
    <w:rsid w:val="00674F91"/>
    <w:rsid w:val="00732018"/>
    <w:rsid w:val="00BA745F"/>
    <w:rsid w:val="00C57A91"/>
    <w:rsid w:val="00CB24C0"/>
    <w:rsid w:val="00F8157F"/>
    <w:rsid w:val="00FE1960"/>
    <w:rsid w:val="00FE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74FC"/>
    <w:rPr>
      <w:color w:val="808080"/>
    </w:rPr>
  </w:style>
  <w:style w:type="paragraph" w:customStyle="1" w:styleId="7C97495380814DEC88884AE4A746B7A42">
    <w:name w:val="7C97495380814DEC88884AE4A746B7A42"/>
    <w:rsid w:val="001443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3FBB2CE545E4648AC9D151BD80FCDD3">
    <w:name w:val="83FBB2CE545E4648AC9D151BD80FCDD3"/>
    <w:rsid w:val="00324BD8"/>
  </w:style>
  <w:style w:type="paragraph" w:customStyle="1" w:styleId="7490D71DC28342F6B3ED7FD25A86087C">
    <w:name w:val="7490D71DC28342F6B3ED7FD25A86087C"/>
    <w:rsid w:val="000974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8D126FA0524AA382FEB34883D98BEF">
    <w:name w:val="328D126FA0524AA382FEB34883D98BEF"/>
    <w:rsid w:val="000974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EE338AA96449858DA16C5F03BCF035">
    <w:name w:val="73EE338AA96449858DA16C5F03BCF035"/>
    <w:rsid w:val="000974F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7b40a21dfd0499920cd7f736a2c3b522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37c1afa6475d4e6c110a7d852b55c3fc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B97329F3-5D19-406E-A3CD-086890DB58CE}"/>
</file>

<file path=customXml/itemProps2.xml><?xml version="1.0" encoding="utf-8"?>
<ds:datastoreItem xmlns:ds="http://schemas.openxmlformats.org/officeDocument/2006/customXml" ds:itemID="{720A54F8-646F-448A-A798-01B59F71B1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E15AE4-0A78-4209-9473-7AC3030691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B70822-C1EB-4B06-9DD3-02B622A13DDC}">
  <ds:schemaRefs>
    <ds:schemaRef ds:uri="http://schemas.microsoft.com/office/2006/metadata/properties"/>
    <ds:schemaRef ds:uri="http://schemas.microsoft.com/office/infopath/2007/PartnerControls"/>
    <ds:schemaRef ds:uri="465684db-bcc0-4ca9-a342-3b54400690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HS3 Risk Assessment vers2 Dec 2002</Template>
  <TotalTime>0</TotalTime>
  <Pages>4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O RA Template</vt:lpstr>
    </vt:vector>
  </TitlesOfParts>
  <Company>Marlbourough College</Company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O RA Template</dc:title>
  <dc:creator>SJFrench@marlboroughcollege.org</dc:creator>
  <cp:lastModifiedBy>J Scragg</cp:lastModifiedBy>
  <cp:revision>3</cp:revision>
  <cp:lastPrinted>2025-09-02T12:04:00Z</cp:lastPrinted>
  <dcterms:created xsi:type="dcterms:W3CDTF">2025-10-15T16:08:00Z</dcterms:created>
  <dcterms:modified xsi:type="dcterms:W3CDTF">2025-12-03T10:35:00Z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0x010100D7D0584F72C40341BD2AB4A34155C9B3</vt:lpwstr>
  </property>
  <property fmtid="{D5CDD505-2E9C-101B-9397-08002B2CF9AE}" pid="6" name="Staff_x0020_Category">
    <vt:lpwstr/>
  </property>
  <property fmtid="{D5CDD505-2E9C-101B-9397-08002B2CF9AE}" pid="7" name="Staff Category">
    <vt:lpwstr/>
  </property>
</Properties>
</file>